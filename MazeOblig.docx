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D74AE" w14:textId="77777777" w:rsidR="00F326EE" w:rsidRPr="009961FB" w:rsidRDefault="007F1090">
      <w:r w:rsidRPr="009961FB">
        <w:rPr>
          <w:noProof/>
        </w:rPr>
        <mc:AlternateContent>
          <mc:Choice Requires="wps">
            <w:drawing>
              <wp:anchor distT="0" distB="0" distL="114300" distR="114300" simplePos="0" relativeHeight="251659264" behindDoc="0" locked="0" layoutInCell="1" allowOverlap="1" wp14:anchorId="5916B23E" wp14:editId="56C0EAD6">
                <wp:simplePos x="0" y="0"/>
                <wp:positionH relativeFrom="column">
                  <wp:posOffset>1257300</wp:posOffset>
                </wp:positionH>
                <wp:positionV relativeFrom="page">
                  <wp:posOffset>780415</wp:posOffset>
                </wp:positionV>
                <wp:extent cx="3771900" cy="687070"/>
                <wp:effectExtent l="0" t="0" r="0" b="17780"/>
                <wp:wrapSquare wrapText="bothSides"/>
                <wp:docPr id="4" name="Tekstboks 4"/>
                <wp:cNvGraphicFramePr/>
                <a:graphic xmlns:a="http://schemas.openxmlformats.org/drawingml/2006/main">
                  <a:graphicData uri="http://schemas.microsoft.com/office/word/2010/wordprocessingShape">
                    <wps:wsp>
                      <wps:cNvSpPr txBox="1"/>
                      <wps:spPr>
                        <a:xfrm>
                          <a:off x="0" y="0"/>
                          <a:ext cx="3771900" cy="6870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181E2D" w14:textId="54972CF5" w:rsidR="001E44FC" w:rsidRPr="00DA11BE" w:rsidRDefault="001E44FC" w:rsidP="006E0D36">
                            <w:pPr>
                              <w:pStyle w:val="Tittel"/>
                            </w:pPr>
                            <w:r>
                              <w:t>ITE1810 -Arb.Krav del1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6B23E" id="_x0000_t202" coordsize="21600,21600" o:spt="202" path="m,l,21600r21600,l21600,xe">
                <v:stroke joinstyle="miter"/>
                <v:path gradientshapeok="t" o:connecttype="rect"/>
              </v:shapetype>
              <v:shape id="Tekstboks 4" o:spid="_x0000_s1026" type="#_x0000_t202" style="position:absolute;margin-left:99pt;margin-top:61.45pt;width:297pt;height:5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" filled="f" stroked="f">
                <v:textbox inset="0,0,0,0">
                  <w:txbxContent>
                    <w:p w14:paraId="1D181E2D" w14:textId="54972CF5" w:rsidR="001E44FC" w:rsidRPr="00DA11BE" w:rsidRDefault="001E44FC" w:rsidP="006E0D36">
                      <w:pPr>
                        <w:pStyle w:val="Tittel"/>
                      </w:pPr>
                      <w:r>
                        <w:t>ITE1810 -Arb.Krav del1</w:t>
                      </w:r>
                    </w:p>
                  </w:txbxContent>
                </v:textbox>
                <w10:wrap type="square" anchory="page"/>
              </v:shape>
            </w:pict>
          </mc:Fallback>
        </mc:AlternateContent>
      </w:r>
      <w:r w:rsidRPr="009961FB">
        <w:rPr>
          <w:noProof/>
        </w:rPr>
        <mc:AlternateContent>
          <mc:Choice Requires="wps">
            <w:drawing>
              <wp:anchor distT="0" distB="0" distL="114300" distR="114300" simplePos="0" relativeHeight="251660288" behindDoc="0" locked="0" layoutInCell="1" allowOverlap="1" wp14:anchorId="41FDE650" wp14:editId="44796B58">
                <wp:simplePos x="0" y="0"/>
                <wp:positionH relativeFrom="column">
                  <wp:posOffset>1257300</wp:posOffset>
                </wp:positionH>
                <wp:positionV relativeFrom="page">
                  <wp:posOffset>1670050</wp:posOffset>
                </wp:positionV>
                <wp:extent cx="4971415" cy="687070"/>
                <wp:effectExtent l="0" t="0" r="635" b="17780"/>
                <wp:wrapSquare wrapText="bothSides"/>
                <wp:docPr id="5" name="Tekstboks 5"/>
                <wp:cNvGraphicFramePr/>
                <a:graphic xmlns:a="http://schemas.openxmlformats.org/drawingml/2006/main">
                  <a:graphicData uri="http://schemas.microsoft.com/office/word/2010/wordprocessingShape">
                    <wps:wsp>
                      <wps:cNvSpPr txBox="1"/>
                      <wps:spPr>
                        <a:xfrm>
                          <a:off x="0" y="0"/>
                          <a:ext cx="4971415" cy="6870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C0F5A7" w14:textId="52CEDA25" w:rsidR="001E44FC" w:rsidRPr="006E0D36" w:rsidRDefault="001E44FC" w:rsidP="006E0D36">
                            <w:pPr>
                              <w:spacing w:after="0"/>
                              <w:rPr>
                                <w:rFonts w:ascii="Arial" w:hAnsi="Arial" w:cs="Arial"/>
                                <w:b/>
                                <w:sz w:val="20"/>
                                <w:szCs w:val="20"/>
                              </w:rPr>
                            </w:pPr>
                            <w:r>
                              <w:rPr>
                                <w:rFonts w:ascii="Arial" w:hAnsi="Arial" w:cs="Arial"/>
                                <w:b/>
                                <w:sz w:val="20"/>
                                <w:szCs w:val="20"/>
                              </w:rPr>
                              <w:t>Narvik Høgskole</w:t>
                            </w:r>
                          </w:p>
                          <w:p w14:paraId="659CF12A" w14:textId="0F5C2728" w:rsidR="001E44FC" w:rsidRDefault="001E44FC" w:rsidP="006E0D36">
                            <w:pPr>
                              <w:spacing w:after="0"/>
                              <w:rPr>
                                <w:rFonts w:ascii="Arial" w:hAnsi="Arial" w:cs="Arial"/>
                                <w:sz w:val="20"/>
                                <w:szCs w:val="20"/>
                              </w:rPr>
                            </w:pPr>
                            <w:r>
                              <w:rPr>
                                <w:rFonts w:ascii="Arial" w:hAnsi="Arial" w:cs="Arial"/>
                                <w:sz w:val="20"/>
                                <w:szCs w:val="20"/>
                              </w:rPr>
                              <w:t xml:space="preserve">ITE1810, Høst </w:t>
                            </w:r>
                          </w:p>
                          <w:p w14:paraId="50DCCEDE" w14:textId="3D2AC639" w:rsidR="001E44FC" w:rsidRPr="006E0D36" w:rsidRDefault="001E44FC" w:rsidP="006E0D36">
                            <w:pPr>
                              <w:spacing w:after="0"/>
                              <w:rPr>
                                <w:rFonts w:ascii="Arial" w:hAnsi="Arial" w:cs="Arial"/>
                                <w:sz w:val="20"/>
                                <w:szCs w:val="20"/>
                              </w:rPr>
                            </w:pPr>
                            <w:r>
                              <w:rPr>
                                <w:rFonts w:ascii="Arial" w:hAnsi="Arial" w:cs="Arial"/>
                                <w:sz w:val="20"/>
                                <w:szCs w:val="20"/>
                              </w:rPr>
                              <w:t>Allan Arnesen, aar029 / 140518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DE650" id="Tekstboks 5" o:spid="_x0000_s1027" type="#_x0000_t202" style="position:absolute;margin-left:99pt;margin-top:131.5pt;width:391.45pt;height:5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" filled="f" stroked="f">
                <v:textbox inset="0,0,0,0">
                  <w:txbxContent>
                    <w:p w14:paraId="60C0F5A7" w14:textId="52CEDA25" w:rsidR="001E44FC" w:rsidRPr="006E0D36" w:rsidRDefault="001E44FC" w:rsidP="006E0D36">
                      <w:pPr>
                        <w:spacing w:after="0"/>
                        <w:rPr>
                          <w:rFonts w:ascii="Arial" w:hAnsi="Arial" w:cs="Arial"/>
                          <w:b/>
                          <w:sz w:val="20"/>
                          <w:szCs w:val="20"/>
                        </w:rPr>
                      </w:pPr>
                      <w:r>
                        <w:rPr>
                          <w:rFonts w:ascii="Arial" w:hAnsi="Arial" w:cs="Arial"/>
                          <w:b/>
                          <w:sz w:val="20"/>
                          <w:szCs w:val="20"/>
                        </w:rPr>
                        <w:t>Narvik Høgskole</w:t>
                      </w:r>
                    </w:p>
                    <w:p w14:paraId="659CF12A" w14:textId="0F5C2728" w:rsidR="001E44FC" w:rsidRDefault="001E44FC" w:rsidP="006E0D36">
                      <w:pPr>
                        <w:spacing w:after="0"/>
                        <w:rPr>
                          <w:rFonts w:ascii="Arial" w:hAnsi="Arial" w:cs="Arial"/>
                          <w:sz w:val="20"/>
                          <w:szCs w:val="20"/>
                        </w:rPr>
                      </w:pPr>
                      <w:r>
                        <w:rPr>
                          <w:rFonts w:ascii="Arial" w:hAnsi="Arial" w:cs="Arial"/>
                          <w:sz w:val="20"/>
                          <w:szCs w:val="20"/>
                        </w:rPr>
                        <w:t xml:space="preserve">ITE1810, Høst </w:t>
                      </w:r>
                    </w:p>
                    <w:p w14:paraId="50DCCEDE" w14:textId="3D2AC639" w:rsidR="001E44FC" w:rsidRPr="006E0D36" w:rsidRDefault="001E44FC" w:rsidP="006E0D36">
                      <w:pPr>
                        <w:spacing w:after="0"/>
                        <w:rPr>
                          <w:rFonts w:ascii="Arial" w:hAnsi="Arial" w:cs="Arial"/>
                          <w:sz w:val="20"/>
                          <w:szCs w:val="20"/>
                        </w:rPr>
                      </w:pPr>
                      <w:r>
                        <w:rPr>
                          <w:rFonts w:ascii="Arial" w:hAnsi="Arial" w:cs="Arial"/>
                          <w:sz w:val="20"/>
                          <w:szCs w:val="20"/>
                        </w:rPr>
                        <w:t>Allan Arnesen, aar029 / 140518</w:t>
                      </w:r>
                    </w:p>
                  </w:txbxContent>
                </v:textbox>
                <w10:wrap type="square" anchory="page"/>
              </v:shape>
            </w:pict>
          </mc:Fallback>
        </mc:AlternateContent>
      </w:r>
      <w:r w:rsidRPr="009961FB">
        <w:rPr>
          <w:noProof/>
        </w:rPr>
        <mc:AlternateContent>
          <mc:Choice Requires="wps">
            <w:drawing>
              <wp:anchor distT="0" distB="0" distL="114300" distR="114300" simplePos="0" relativeHeight="251661312" behindDoc="0" locked="0" layoutInCell="1" allowOverlap="1" wp14:anchorId="0117F879" wp14:editId="0FA3E3D8">
                <wp:simplePos x="0" y="0"/>
                <wp:positionH relativeFrom="column">
                  <wp:posOffset>5168265</wp:posOffset>
                </wp:positionH>
                <wp:positionV relativeFrom="page">
                  <wp:posOffset>780822</wp:posOffset>
                </wp:positionV>
                <wp:extent cx="1028700" cy="687600"/>
                <wp:effectExtent l="0" t="0" r="0" b="17780"/>
                <wp:wrapSquare wrapText="bothSides"/>
                <wp:docPr id="1" name="Tekstboks 1"/>
                <wp:cNvGraphicFramePr/>
                <a:graphic xmlns:a="http://schemas.openxmlformats.org/drawingml/2006/main">
                  <a:graphicData uri="http://schemas.microsoft.com/office/word/2010/wordprocessingShape">
                    <wps:wsp>
                      <wps:cNvSpPr txBox="1"/>
                      <wps:spPr>
                        <a:xfrm>
                          <a:off x="0" y="0"/>
                          <a:ext cx="1028700" cy="687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DEAD85" w14:textId="28667EC2" w:rsidR="001E44FC" w:rsidRPr="006E0D36" w:rsidRDefault="001E44FC" w:rsidP="00DF436C">
                            <w:pPr>
                              <w:pStyle w:val="Tittel"/>
                              <w:jc w:val="right"/>
                              <w:rPr>
                                <w:b w:val="0"/>
                              </w:rPr>
                            </w:pPr>
                            <w:r>
                              <w:rPr>
                                <w:b w:val="0"/>
                              </w:rPr>
                              <w:t>2017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7F879" id="Tekstboks 1" o:spid="_x0000_s1028" type="#_x0000_t202" style="position:absolute;margin-left:406.95pt;margin-top:61.5pt;width:81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" filled="f" stroked="f">
                <v:textbox inset="0,0,0,0">
                  <w:txbxContent>
                    <w:p w14:paraId="09DEAD85" w14:textId="28667EC2" w:rsidR="001E44FC" w:rsidRPr="006E0D36" w:rsidRDefault="001E44FC" w:rsidP="00DF436C">
                      <w:pPr>
                        <w:pStyle w:val="Tittel"/>
                        <w:jc w:val="right"/>
                        <w:rPr>
                          <w:b w:val="0"/>
                        </w:rPr>
                      </w:pPr>
                      <w:r>
                        <w:rPr>
                          <w:b w:val="0"/>
                        </w:rPr>
                        <w:t>2017</w:t>
                      </w:r>
                    </w:p>
                  </w:txbxContent>
                </v:textbox>
                <w10:wrap type="square" anchory="page"/>
              </v:shape>
            </w:pict>
          </mc:Fallback>
        </mc:AlternateContent>
      </w:r>
    </w:p>
    <w:p w14:paraId="26722AFA" w14:textId="77777777" w:rsidR="00911428" w:rsidRPr="009961FB" w:rsidRDefault="00911428">
      <w:pPr>
        <w:sectPr w:rsidR="00911428" w:rsidRPr="009961FB" w:rsidSect="00A4364D">
          <w:headerReference w:type="even" r:id="rId11"/>
          <w:headerReference w:type="default" r:id="rId12"/>
          <w:headerReference w:type="first" r:id="rId13"/>
          <w:pgSz w:w="11900" w:h="16840"/>
          <w:pgMar w:top="1418" w:right="1418" w:bottom="1418" w:left="1418" w:header="709" w:footer="709" w:gutter="0"/>
          <w:cols w:space="708"/>
          <w:titlePg/>
          <w:docGrid w:linePitch="360"/>
        </w:sectPr>
      </w:pPr>
    </w:p>
    <w:sdt>
      <w:sdtPr>
        <w:rPr>
          <w:rFonts w:ascii="Times New Roman" w:eastAsiaTheme="minorEastAsia" w:hAnsi="Times New Roman" w:cstheme="minorBidi"/>
          <w:sz w:val="22"/>
          <w:szCs w:val="24"/>
        </w:rPr>
        <w:id w:val="146326953"/>
        <w:docPartObj>
          <w:docPartGallery w:val="Table of Contents"/>
          <w:docPartUnique/>
        </w:docPartObj>
      </w:sdtPr>
      <w:sdtEndPr>
        <w:rPr>
          <w:b/>
          <w:bCs/>
        </w:rPr>
      </w:sdtEndPr>
      <w:sdtContent>
        <w:p w14:paraId="04E784A7" w14:textId="77777777" w:rsidR="00AA5EA0" w:rsidRPr="009961FB" w:rsidRDefault="00AA5EA0">
          <w:pPr>
            <w:pStyle w:val="Overskriftforinnholdsfortegnelse"/>
          </w:pPr>
          <w:r w:rsidRPr="009961FB">
            <w:t>Innholdsfortegnelse</w:t>
          </w:r>
        </w:p>
        <w:p w14:paraId="5FCF9389" w14:textId="2810049B" w:rsidR="006A4672" w:rsidRDefault="00AA5EA0">
          <w:pPr>
            <w:pStyle w:val="INNH1"/>
            <w:tabs>
              <w:tab w:val="right" w:leader="dot" w:pos="9054"/>
            </w:tabs>
            <w:rPr>
              <w:rFonts w:asciiTheme="minorHAnsi" w:hAnsiTheme="minorHAnsi"/>
              <w:noProof/>
              <w:szCs w:val="22"/>
            </w:rPr>
          </w:pPr>
          <w:r w:rsidRPr="009961FB">
            <w:fldChar w:fldCharType="begin"/>
          </w:r>
          <w:r w:rsidRPr="009961FB">
            <w:instrText xml:space="preserve"> TOC \o "1-3" \h \z \u </w:instrText>
          </w:r>
          <w:r w:rsidRPr="009961FB">
            <w:fldChar w:fldCharType="separate"/>
          </w:r>
          <w:hyperlink w:anchor="_Toc495613001" w:history="1">
            <w:r w:rsidR="006A4672" w:rsidRPr="00A642A8">
              <w:rPr>
                <w:rStyle w:val="Hyperkobling"/>
                <w:noProof/>
              </w:rPr>
              <w:t>Selve oppsettet</w:t>
            </w:r>
            <w:r w:rsidR="006A4672">
              <w:rPr>
                <w:noProof/>
                <w:webHidden/>
              </w:rPr>
              <w:tab/>
            </w:r>
            <w:r w:rsidR="006A4672">
              <w:rPr>
                <w:noProof/>
                <w:webHidden/>
              </w:rPr>
              <w:fldChar w:fldCharType="begin"/>
            </w:r>
            <w:r w:rsidR="006A4672">
              <w:rPr>
                <w:noProof/>
                <w:webHidden/>
              </w:rPr>
              <w:instrText xml:space="preserve"> PAGEREF _Toc495613001 \h </w:instrText>
            </w:r>
            <w:r w:rsidR="006A4672">
              <w:rPr>
                <w:noProof/>
                <w:webHidden/>
              </w:rPr>
            </w:r>
            <w:r w:rsidR="006A4672">
              <w:rPr>
                <w:noProof/>
                <w:webHidden/>
              </w:rPr>
              <w:fldChar w:fldCharType="separate"/>
            </w:r>
            <w:r w:rsidR="006A4672">
              <w:rPr>
                <w:noProof/>
                <w:webHidden/>
              </w:rPr>
              <w:t>1</w:t>
            </w:r>
            <w:r w:rsidR="006A4672">
              <w:rPr>
                <w:noProof/>
                <w:webHidden/>
              </w:rPr>
              <w:fldChar w:fldCharType="end"/>
            </w:r>
          </w:hyperlink>
        </w:p>
        <w:p w14:paraId="395BCE01" w14:textId="3EF9C23B" w:rsidR="006A4672" w:rsidRDefault="006A4672">
          <w:pPr>
            <w:pStyle w:val="INNH1"/>
            <w:tabs>
              <w:tab w:val="right" w:leader="dot" w:pos="9054"/>
            </w:tabs>
            <w:rPr>
              <w:rFonts w:asciiTheme="minorHAnsi" w:hAnsiTheme="minorHAnsi"/>
              <w:noProof/>
              <w:szCs w:val="22"/>
            </w:rPr>
          </w:pPr>
          <w:hyperlink w:anchor="_Toc495613002" w:history="1">
            <w:r w:rsidRPr="00A642A8">
              <w:rPr>
                <w:rStyle w:val="Hyperkobling"/>
                <w:noProof/>
              </w:rPr>
              <w:t>RMIServer</w:t>
            </w:r>
            <w:r>
              <w:rPr>
                <w:noProof/>
                <w:webHidden/>
              </w:rPr>
              <w:tab/>
            </w:r>
            <w:r>
              <w:rPr>
                <w:noProof/>
                <w:webHidden/>
              </w:rPr>
              <w:fldChar w:fldCharType="begin"/>
            </w:r>
            <w:r>
              <w:rPr>
                <w:noProof/>
                <w:webHidden/>
              </w:rPr>
              <w:instrText xml:space="preserve"> PAGEREF _Toc495613002 \h </w:instrText>
            </w:r>
            <w:r>
              <w:rPr>
                <w:noProof/>
                <w:webHidden/>
              </w:rPr>
            </w:r>
            <w:r>
              <w:rPr>
                <w:noProof/>
                <w:webHidden/>
              </w:rPr>
              <w:fldChar w:fldCharType="separate"/>
            </w:r>
            <w:r>
              <w:rPr>
                <w:noProof/>
                <w:webHidden/>
              </w:rPr>
              <w:t>1</w:t>
            </w:r>
            <w:r>
              <w:rPr>
                <w:noProof/>
                <w:webHidden/>
              </w:rPr>
              <w:fldChar w:fldCharType="end"/>
            </w:r>
          </w:hyperlink>
        </w:p>
        <w:p w14:paraId="11FAD109" w14:textId="3E97F53B" w:rsidR="006A4672" w:rsidRDefault="006A4672">
          <w:pPr>
            <w:pStyle w:val="INNH1"/>
            <w:tabs>
              <w:tab w:val="right" w:leader="dot" w:pos="9054"/>
            </w:tabs>
            <w:rPr>
              <w:rFonts w:asciiTheme="minorHAnsi" w:hAnsiTheme="minorHAnsi"/>
              <w:noProof/>
              <w:szCs w:val="22"/>
            </w:rPr>
          </w:pPr>
          <w:hyperlink w:anchor="_Toc495613003" w:history="1">
            <w:r w:rsidRPr="00A642A8">
              <w:rPr>
                <w:rStyle w:val="Hyperkobling"/>
                <w:noProof/>
              </w:rPr>
              <w:t>ClientRepository</w:t>
            </w:r>
            <w:r>
              <w:rPr>
                <w:noProof/>
                <w:webHidden/>
              </w:rPr>
              <w:tab/>
            </w:r>
            <w:r>
              <w:rPr>
                <w:noProof/>
                <w:webHidden/>
              </w:rPr>
              <w:fldChar w:fldCharType="begin"/>
            </w:r>
            <w:r>
              <w:rPr>
                <w:noProof/>
                <w:webHidden/>
              </w:rPr>
              <w:instrText xml:space="preserve"> PAGEREF _Toc495613003 \h </w:instrText>
            </w:r>
            <w:r>
              <w:rPr>
                <w:noProof/>
                <w:webHidden/>
              </w:rPr>
            </w:r>
            <w:r>
              <w:rPr>
                <w:noProof/>
                <w:webHidden/>
              </w:rPr>
              <w:fldChar w:fldCharType="separate"/>
            </w:r>
            <w:r>
              <w:rPr>
                <w:noProof/>
                <w:webHidden/>
              </w:rPr>
              <w:t>2</w:t>
            </w:r>
            <w:r>
              <w:rPr>
                <w:noProof/>
                <w:webHidden/>
              </w:rPr>
              <w:fldChar w:fldCharType="end"/>
            </w:r>
          </w:hyperlink>
        </w:p>
        <w:p w14:paraId="5E32037C" w14:textId="121CE76F" w:rsidR="006A4672" w:rsidRDefault="006A4672">
          <w:pPr>
            <w:pStyle w:val="INNH1"/>
            <w:tabs>
              <w:tab w:val="right" w:leader="dot" w:pos="9054"/>
            </w:tabs>
            <w:rPr>
              <w:rFonts w:asciiTheme="minorHAnsi" w:hAnsiTheme="minorHAnsi"/>
              <w:noProof/>
              <w:szCs w:val="22"/>
            </w:rPr>
          </w:pPr>
          <w:hyperlink w:anchor="_Toc495613004" w:history="1">
            <w:r w:rsidRPr="00A642A8">
              <w:rPr>
                <w:rStyle w:val="Hyperkobling"/>
                <w:noProof/>
              </w:rPr>
              <w:t>Simulering</w:t>
            </w:r>
            <w:r>
              <w:rPr>
                <w:noProof/>
                <w:webHidden/>
              </w:rPr>
              <w:tab/>
            </w:r>
            <w:r>
              <w:rPr>
                <w:noProof/>
                <w:webHidden/>
              </w:rPr>
              <w:fldChar w:fldCharType="begin"/>
            </w:r>
            <w:r>
              <w:rPr>
                <w:noProof/>
                <w:webHidden/>
              </w:rPr>
              <w:instrText xml:space="preserve"> PAGEREF _Toc495613004 \h </w:instrText>
            </w:r>
            <w:r>
              <w:rPr>
                <w:noProof/>
                <w:webHidden/>
              </w:rPr>
            </w:r>
            <w:r>
              <w:rPr>
                <w:noProof/>
                <w:webHidden/>
              </w:rPr>
              <w:fldChar w:fldCharType="separate"/>
            </w:r>
            <w:r>
              <w:rPr>
                <w:noProof/>
                <w:webHidden/>
              </w:rPr>
              <w:t>5</w:t>
            </w:r>
            <w:r>
              <w:rPr>
                <w:noProof/>
                <w:webHidden/>
              </w:rPr>
              <w:fldChar w:fldCharType="end"/>
            </w:r>
          </w:hyperlink>
        </w:p>
        <w:p w14:paraId="4840EB85" w14:textId="30C3BA51" w:rsidR="00AA5EA0" w:rsidRPr="009961FB" w:rsidRDefault="00AA5EA0">
          <w:r w:rsidRPr="009961FB">
            <w:rPr>
              <w:b/>
              <w:bCs/>
            </w:rPr>
            <w:fldChar w:fldCharType="end"/>
          </w:r>
        </w:p>
      </w:sdtContent>
    </w:sdt>
    <w:p w14:paraId="774BB05F" w14:textId="0C47FE65" w:rsidR="009961FB" w:rsidRPr="009961FB" w:rsidRDefault="009961FB" w:rsidP="009B0B92">
      <w:pPr>
        <w:pStyle w:val="Overskriftforinnholdsfortegnelse"/>
      </w:pPr>
      <w:r w:rsidRPr="009961FB">
        <w:t>Figurliste</w:t>
      </w:r>
    </w:p>
    <w:p w14:paraId="4BD3491A" w14:textId="6BA163F8" w:rsidR="006A4672" w:rsidRDefault="009961FB">
      <w:pPr>
        <w:pStyle w:val="Figurliste"/>
        <w:tabs>
          <w:tab w:val="right" w:leader="dot" w:pos="9054"/>
        </w:tabs>
        <w:rPr>
          <w:rFonts w:asciiTheme="minorHAnsi" w:hAnsiTheme="minorHAnsi"/>
          <w:noProof/>
          <w:szCs w:val="22"/>
        </w:rPr>
      </w:pPr>
      <w:r w:rsidRPr="009961FB">
        <w:fldChar w:fldCharType="begin"/>
      </w:r>
      <w:r w:rsidRPr="009961FB">
        <w:instrText xml:space="preserve"> TOC \h \z \c "Figur" </w:instrText>
      </w:r>
      <w:r w:rsidRPr="009961FB">
        <w:fldChar w:fldCharType="separate"/>
      </w:r>
      <w:hyperlink w:anchor="_Toc495612876" w:history="1">
        <w:r w:rsidR="006A4672" w:rsidRPr="00AB2FBF">
          <w:rPr>
            <w:rStyle w:val="Hyperkobling"/>
            <w:noProof/>
          </w:rPr>
          <w:t>Figur 1 - RMIServer tillegg</w:t>
        </w:r>
        <w:r w:rsidR="006A4672">
          <w:rPr>
            <w:noProof/>
            <w:webHidden/>
          </w:rPr>
          <w:tab/>
        </w:r>
        <w:r w:rsidR="006A4672">
          <w:rPr>
            <w:noProof/>
            <w:webHidden/>
          </w:rPr>
          <w:fldChar w:fldCharType="begin"/>
        </w:r>
        <w:r w:rsidR="006A4672">
          <w:rPr>
            <w:noProof/>
            <w:webHidden/>
          </w:rPr>
          <w:instrText xml:space="preserve"> PAGEREF _Toc495612876 \h </w:instrText>
        </w:r>
        <w:r w:rsidR="006A4672">
          <w:rPr>
            <w:noProof/>
            <w:webHidden/>
          </w:rPr>
        </w:r>
        <w:r w:rsidR="006A4672">
          <w:rPr>
            <w:noProof/>
            <w:webHidden/>
          </w:rPr>
          <w:fldChar w:fldCharType="separate"/>
        </w:r>
        <w:r w:rsidR="006A4672">
          <w:rPr>
            <w:noProof/>
            <w:webHidden/>
          </w:rPr>
          <w:t>2</w:t>
        </w:r>
        <w:r w:rsidR="006A4672">
          <w:rPr>
            <w:noProof/>
            <w:webHidden/>
          </w:rPr>
          <w:fldChar w:fldCharType="end"/>
        </w:r>
      </w:hyperlink>
    </w:p>
    <w:p w14:paraId="03A84410" w14:textId="3221BC10" w:rsidR="006A4672" w:rsidRDefault="006A4672">
      <w:pPr>
        <w:pStyle w:val="Figurliste"/>
        <w:tabs>
          <w:tab w:val="right" w:leader="dot" w:pos="9054"/>
        </w:tabs>
        <w:rPr>
          <w:rFonts w:asciiTheme="minorHAnsi" w:hAnsiTheme="minorHAnsi"/>
          <w:noProof/>
          <w:szCs w:val="22"/>
        </w:rPr>
      </w:pPr>
      <w:hyperlink w:anchor="_Toc495612877" w:history="1">
        <w:r w:rsidRPr="00AB2FBF">
          <w:rPr>
            <w:rStyle w:val="Hyperkobling"/>
            <w:noProof/>
          </w:rPr>
          <w:t>Figur 2 - ClientRepository variabler</w:t>
        </w:r>
        <w:r>
          <w:rPr>
            <w:noProof/>
            <w:webHidden/>
          </w:rPr>
          <w:tab/>
        </w:r>
        <w:r>
          <w:rPr>
            <w:noProof/>
            <w:webHidden/>
          </w:rPr>
          <w:fldChar w:fldCharType="begin"/>
        </w:r>
        <w:r>
          <w:rPr>
            <w:noProof/>
            <w:webHidden/>
          </w:rPr>
          <w:instrText xml:space="preserve"> PAGEREF _Toc495612877 \h </w:instrText>
        </w:r>
        <w:r>
          <w:rPr>
            <w:noProof/>
            <w:webHidden/>
          </w:rPr>
        </w:r>
        <w:r>
          <w:rPr>
            <w:noProof/>
            <w:webHidden/>
          </w:rPr>
          <w:fldChar w:fldCharType="separate"/>
        </w:r>
        <w:r>
          <w:rPr>
            <w:noProof/>
            <w:webHidden/>
          </w:rPr>
          <w:t>2</w:t>
        </w:r>
        <w:r>
          <w:rPr>
            <w:noProof/>
            <w:webHidden/>
          </w:rPr>
          <w:fldChar w:fldCharType="end"/>
        </w:r>
      </w:hyperlink>
    </w:p>
    <w:p w14:paraId="6947D694" w14:textId="25572C8E" w:rsidR="006A4672" w:rsidRDefault="006A4672">
      <w:pPr>
        <w:pStyle w:val="Figurliste"/>
        <w:tabs>
          <w:tab w:val="right" w:leader="dot" w:pos="9054"/>
        </w:tabs>
        <w:rPr>
          <w:rFonts w:asciiTheme="minorHAnsi" w:hAnsiTheme="minorHAnsi"/>
          <w:noProof/>
          <w:szCs w:val="22"/>
        </w:rPr>
      </w:pPr>
      <w:hyperlink w:anchor="_Toc495612878" w:history="1">
        <w:r w:rsidRPr="00AB2FBF">
          <w:rPr>
            <w:rStyle w:val="Hyperkobling"/>
            <w:noProof/>
          </w:rPr>
          <w:t>Figur 3 - Starter UpdaterThread</w:t>
        </w:r>
        <w:r>
          <w:rPr>
            <w:noProof/>
            <w:webHidden/>
          </w:rPr>
          <w:tab/>
        </w:r>
        <w:r>
          <w:rPr>
            <w:noProof/>
            <w:webHidden/>
          </w:rPr>
          <w:fldChar w:fldCharType="begin"/>
        </w:r>
        <w:r>
          <w:rPr>
            <w:noProof/>
            <w:webHidden/>
          </w:rPr>
          <w:instrText xml:space="preserve"> PAGEREF _Toc495612878 \h </w:instrText>
        </w:r>
        <w:r>
          <w:rPr>
            <w:noProof/>
            <w:webHidden/>
          </w:rPr>
        </w:r>
        <w:r>
          <w:rPr>
            <w:noProof/>
            <w:webHidden/>
          </w:rPr>
          <w:fldChar w:fldCharType="separate"/>
        </w:r>
        <w:r>
          <w:rPr>
            <w:noProof/>
            <w:webHidden/>
          </w:rPr>
          <w:t>3</w:t>
        </w:r>
        <w:r>
          <w:rPr>
            <w:noProof/>
            <w:webHidden/>
          </w:rPr>
          <w:fldChar w:fldCharType="end"/>
        </w:r>
      </w:hyperlink>
    </w:p>
    <w:p w14:paraId="03FFD186" w14:textId="21A5D986" w:rsidR="006A4672" w:rsidRDefault="006A4672">
      <w:pPr>
        <w:pStyle w:val="Figurliste"/>
        <w:tabs>
          <w:tab w:val="right" w:leader="dot" w:pos="9054"/>
        </w:tabs>
        <w:rPr>
          <w:rFonts w:asciiTheme="minorHAnsi" w:hAnsiTheme="minorHAnsi"/>
          <w:noProof/>
          <w:szCs w:val="22"/>
        </w:rPr>
      </w:pPr>
      <w:hyperlink w:anchor="_Toc495612879" w:history="1">
        <w:r w:rsidRPr="00AB2FBF">
          <w:rPr>
            <w:rStyle w:val="Hyperkobling"/>
            <w:noProof/>
          </w:rPr>
          <w:t>Figur 4 - UpdaterThread run()</w:t>
        </w:r>
        <w:r>
          <w:rPr>
            <w:noProof/>
            <w:webHidden/>
          </w:rPr>
          <w:tab/>
        </w:r>
        <w:r>
          <w:rPr>
            <w:noProof/>
            <w:webHidden/>
          </w:rPr>
          <w:fldChar w:fldCharType="begin"/>
        </w:r>
        <w:r>
          <w:rPr>
            <w:noProof/>
            <w:webHidden/>
          </w:rPr>
          <w:instrText xml:space="preserve"> PAGEREF _Toc495612879 \h </w:instrText>
        </w:r>
        <w:r>
          <w:rPr>
            <w:noProof/>
            <w:webHidden/>
          </w:rPr>
        </w:r>
        <w:r>
          <w:rPr>
            <w:noProof/>
            <w:webHidden/>
          </w:rPr>
          <w:fldChar w:fldCharType="separate"/>
        </w:r>
        <w:r>
          <w:rPr>
            <w:noProof/>
            <w:webHidden/>
          </w:rPr>
          <w:t>3</w:t>
        </w:r>
        <w:r>
          <w:rPr>
            <w:noProof/>
            <w:webHidden/>
          </w:rPr>
          <w:fldChar w:fldCharType="end"/>
        </w:r>
      </w:hyperlink>
    </w:p>
    <w:p w14:paraId="0815A86C" w14:textId="02EC95E1" w:rsidR="006A4672" w:rsidRDefault="006A4672">
      <w:pPr>
        <w:pStyle w:val="Figurliste"/>
        <w:tabs>
          <w:tab w:val="right" w:leader="dot" w:pos="9054"/>
        </w:tabs>
        <w:rPr>
          <w:rFonts w:asciiTheme="minorHAnsi" w:hAnsiTheme="minorHAnsi"/>
          <w:noProof/>
          <w:szCs w:val="22"/>
        </w:rPr>
      </w:pPr>
      <w:hyperlink w:anchor="_Toc495612880" w:history="1">
        <w:r w:rsidRPr="00AB2FBF">
          <w:rPr>
            <w:rStyle w:val="Hyperkobling"/>
            <w:noProof/>
          </w:rPr>
          <w:t>Figur 5 - RemovePlayers()</w:t>
        </w:r>
        <w:r>
          <w:rPr>
            <w:noProof/>
            <w:webHidden/>
          </w:rPr>
          <w:tab/>
        </w:r>
        <w:r>
          <w:rPr>
            <w:noProof/>
            <w:webHidden/>
          </w:rPr>
          <w:fldChar w:fldCharType="begin"/>
        </w:r>
        <w:r>
          <w:rPr>
            <w:noProof/>
            <w:webHidden/>
          </w:rPr>
          <w:instrText xml:space="preserve"> PAGEREF _Toc495612880 \h </w:instrText>
        </w:r>
        <w:r>
          <w:rPr>
            <w:noProof/>
            <w:webHidden/>
          </w:rPr>
        </w:r>
        <w:r>
          <w:rPr>
            <w:noProof/>
            <w:webHidden/>
          </w:rPr>
          <w:fldChar w:fldCharType="separate"/>
        </w:r>
        <w:r>
          <w:rPr>
            <w:noProof/>
            <w:webHidden/>
          </w:rPr>
          <w:t>3</w:t>
        </w:r>
        <w:r>
          <w:rPr>
            <w:noProof/>
            <w:webHidden/>
          </w:rPr>
          <w:fldChar w:fldCharType="end"/>
        </w:r>
      </w:hyperlink>
    </w:p>
    <w:p w14:paraId="41EAE730" w14:textId="22918B5E" w:rsidR="006A4672" w:rsidRDefault="006A4672">
      <w:pPr>
        <w:pStyle w:val="Figurliste"/>
        <w:tabs>
          <w:tab w:val="right" w:leader="dot" w:pos="9054"/>
        </w:tabs>
        <w:rPr>
          <w:rFonts w:asciiTheme="minorHAnsi" w:hAnsiTheme="minorHAnsi"/>
          <w:noProof/>
          <w:szCs w:val="22"/>
        </w:rPr>
      </w:pPr>
      <w:hyperlink w:anchor="_Toc495612881" w:history="1">
        <w:r w:rsidRPr="00AB2FBF">
          <w:rPr>
            <w:rStyle w:val="Hyperkobling"/>
            <w:noProof/>
          </w:rPr>
          <w:t>Figur 6 - createMap()</w:t>
        </w:r>
        <w:r>
          <w:rPr>
            <w:noProof/>
            <w:webHidden/>
          </w:rPr>
          <w:tab/>
        </w:r>
        <w:r>
          <w:rPr>
            <w:noProof/>
            <w:webHidden/>
          </w:rPr>
          <w:fldChar w:fldCharType="begin"/>
        </w:r>
        <w:r>
          <w:rPr>
            <w:noProof/>
            <w:webHidden/>
          </w:rPr>
          <w:instrText xml:space="preserve"> PAGEREF _Toc495612881 \h </w:instrText>
        </w:r>
        <w:r>
          <w:rPr>
            <w:noProof/>
            <w:webHidden/>
          </w:rPr>
        </w:r>
        <w:r>
          <w:rPr>
            <w:noProof/>
            <w:webHidden/>
          </w:rPr>
          <w:fldChar w:fldCharType="separate"/>
        </w:r>
        <w:r>
          <w:rPr>
            <w:noProof/>
            <w:webHidden/>
          </w:rPr>
          <w:t>4</w:t>
        </w:r>
        <w:r>
          <w:rPr>
            <w:noProof/>
            <w:webHidden/>
          </w:rPr>
          <w:fldChar w:fldCharType="end"/>
        </w:r>
      </w:hyperlink>
    </w:p>
    <w:p w14:paraId="6BB3FFDD" w14:textId="2B1F8CA2" w:rsidR="006A4672" w:rsidRDefault="006A4672">
      <w:pPr>
        <w:pStyle w:val="Figurliste"/>
        <w:tabs>
          <w:tab w:val="right" w:leader="dot" w:pos="9054"/>
        </w:tabs>
        <w:rPr>
          <w:rFonts w:asciiTheme="minorHAnsi" w:hAnsiTheme="minorHAnsi"/>
          <w:noProof/>
          <w:szCs w:val="22"/>
        </w:rPr>
      </w:pPr>
      <w:hyperlink w:anchor="_Toc495612882" w:history="1">
        <w:r w:rsidRPr="00AB2FBF">
          <w:rPr>
            <w:rStyle w:val="Hyperkobling"/>
            <w:noProof/>
          </w:rPr>
          <w:t>Figur 7 - sendUpdate()</w:t>
        </w:r>
        <w:r>
          <w:rPr>
            <w:noProof/>
            <w:webHidden/>
          </w:rPr>
          <w:tab/>
        </w:r>
        <w:r>
          <w:rPr>
            <w:noProof/>
            <w:webHidden/>
          </w:rPr>
          <w:fldChar w:fldCharType="begin"/>
        </w:r>
        <w:r>
          <w:rPr>
            <w:noProof/>
            <w:webHidden/>
          </w:rPr>
          <w:instrText xml:space="preserve"> PAGEREF _Toc495612882 \h </w:instrText>
        </w:r>
        <w:r>
          <w:rPr>
            <w:noProof/>
            <w:webHidden/>
          </w:rPr>
        </w:r>
        <w:r>
          <w:rPr>
            <w:noProof/>
            <w:webHidden/>
          </w:rPr>
          <w:fldChar w:fldCharType="separate"/>
        </w:r>
        <w:r>
          <w:rPr>
            <w:noProof/>
            <w:webHidden/>
          </w:rPr>
          <w:t>4</w:t>
        </w:r>
        <w:r>
          <w:rPr>
            <w:noProof/>
            <w:webHidden/>
          </w:rPr>
          <w:fldChar w:fldCharType="end"/>
        </w:r>
      </w:hyperlink>
    </w:p>
    <w:p w14:paraId="736BC2E9" w14:textId="1C1116AB" w:rsidR="006A4672" w:rsidRDefault="006A4672">
      <w:pPr>
        <w:pStyle w:val="Figurliste"/>
        <w:tabs>
          <w:tab w:val="right" w:leader="dot" w:pos="9054"/>
        </w:tabs>
        <w:rPr>
          <w:rFonts w:asciiTheme="minorHAnsi" w:hAnsiTheme="minorHAnsi"/>
          <w:noProof/>
          <w:szCs w:val="22"/>
        </w:rPr>
      </w:pPr>
      <w:hyperlink w:anchor="_Toc495612883" w:history="1">
        <w:r w:rsidRPr="00AB2FBF">
          <w:rPr>
            <w:rStyle w:val="Hyperkobling"/>
            <w:noProof/>
          </w:rPr>
          <w:t>Figur 8 - addPlayer()</w:t>
        </w:r>
        <w:r>
          <w:rPr>
            <w:noProof/>
            <w:webHidden/>
          </w:rPr>
          <w:tab/>
        </w:r>
        <w:r>
          <w:rPr>
            <w:noProof/>
            <w:webHidden/>
          </w:rPr>
          <w:fldChar w:fldCharType="begin"/>
        </w:r>
        <w:r>
          <w:rPr>
            <w:noProof/>
            <w:webHidden/>
          </w:rPr>
          <w:instrText xml:space="preserve"> PAGEREF _Toc495612883 \h </w:instrText>
        </w:r>
        <w:r>
          <w:rPr>
            <w:noProof/>
            <w:webHidden/>
          </w:rPr>
        </w:r>
        <w:r>
          <w:rPr>
            <w:noProof/>
            <w:webHidden/>
          </w:rPr>
          <w:fldChar w:fldCharType="separate"/>
        </w:r>
        <w:r>
          <w:rPr>
            <w:noProof/>
            <w:webHidden/>
          </w:rPr>
          <w:t>5</w:t>
        </w:r>
        <w:r>
          <w:rPr>
            <w:noProof/>
            <w:webHidden/>
          </w:rPr>
          <w:fldChar w:fldCharType="end"/>
        </w:r>
      </w:hyperlink>
    </w:p>
    <w:p w14:paraId="082147C7" w14:textId="6F8F83D5" w:rsidR="006A4672" w:rsidRDefault="006A4672">
      <w:pPr>
        <w:pStyle w:val="Figurliste"/>
        <w:tabs>
          <w:tab w:val="right" w:leader="dot" w:pos="9054"/>
        </w:tabs>
        <w:rPr>
          <w:rFonts w:asciiTheme="minorHAnsi" w:hAnsiTheme="minorHAnsi"/>
          <w:noProof/>
          <w:szCs w:val="22"/>
        </w:rPr>
      </w:pPr>
      <w:hyperlink w:anchor="_Toc495612884" w:history="1">
        <w:r w:rsidRPr="00AB2FBF">
          <w:rPr>
            <w:rStyle w:val="Hyperkobling"/>
            <w:noProof/>
          </w:rPr>
          <w:t>Figur 9 - simulerer 1000 spillere</w:t>
        </w:r>
        <w:r>
          <w:rPr>
            <w:noProof/>
            <w:webHidden/>
          </w:rPr>
          <w:tab/>
        </w:r>
        <w:r>
          <w:rPr>
            <w:noProof/>
            <w:webHidden/>
          </w:rPr>
          <w:fldChar w:fldCharType="begin"/>
        </w:r>
        <w:r>
          <w:rPr>
            <w:noProof/>
            <w:webHidden/>
          </w:rPr>
          <w:instrText xml:space="preserve"> PAGEREF _Toc495612884 \h </w:instrText>
        </w:r>
        <w:r>
          <w:rPr>
            <w:noProof/>
            <w:webHidden/>
          </w:rPr>
        </w:r>
        <w:r>
          <w:rPr>
            <w:noProof/>
            <w:webHidden/>
          </w:rPr>
          <w:fldChar w:fldCharType="separate"/>
        </w:r>
        <w:r>
          <w:rPr>
            <w:noProof/>
            <w:webHidden/>
          </w:rPr>
          <w:t>6</w:t>
        </w:r>
        <w:r>
          <w:rPr>
            <w:noProof/>
            <w:webHidden/>
          </w:rPr>
          <w:fldChar w:fldCharType="end"/>
        </w:r>
      </w:hyperlink>
    </w:p>
    <w:p w14:paraId="7FCB5CC1" w14:textId="49B8B65C" w:rsidR="006A4672" w:rsidRDefault="006A4672">
      <w:pPr>
        <w:pStyle w:val="Figurliste"/>
        <w:tabs>
          <w:tab w:val="right" w:leader="dot" w:pos="9054"/>
        </w:tabs>
        <w:rPr>
          <w:rFonts w:asciiTheme="minorHAnsi" w:hAnsiTheme="minorHAnsi"/>
          <w:noProof/>
          <w:szCs w:val="22"/>
        </w:rPr>
      </w:pPr>
      <w:hyperlink w:anchor="_Toc495612885" w:history="1">
        <w:r w:rsidRPr="00AB2FBF">
          <w:rPr>
            <w:rStyle w:val="Hyperkobling"/>
            <w:noProof/>
          </w:rPr>
          <w:t>Figur 10 - simulerer 4300 spillere</w:t>
        </w:r>
        <w:r>
          <w:rPr>
            <w:noProof/>
            <w:webHidden/>
          </w:rPr>
          <w:tab/>
        </w:r>
        <w:r>
          <w:rPr>
            <w:noProof/>
            <w:webHidden/>
          </w:rPr>
          <w:fldChar w:fldCharType="begin"/>
        </w:r>
        <w:r>
          <w:rPr>
            <w:noProof/>
            <w:webHidden/>
          </w:rPr>
          <w:instrText xml:space="preserve"> PAGEREF _Toc495612885 \h </w:instrText>
        </w:r>
        <w:r>
          <w:rPr>
            <w:noProof/>
            <w:webHidden/>
          </w:rPr>
        </w:r>
        <w:r>
          <w:rPr>
            <w:noProof/>
            <w:webHidden/>
          </w:rPr>
          <w:fldChar w:fldCharType="separate"/>
        </w:r>
        <w:r>
          <w:rPr>
            <w:noProof/>
            <w:webHidden/>
          </w:rPr>
          <w:t>6</w:t>
        </w:r>
        <w:r>
          <w:rPr>
            <w:noProof/>
            <w:webHidden/>
          </w:rPr>
          <w:fldChar w:fldCharType="end"/>
        </w:r>
      </w:hyperlink>
    </w:p>
    <w:p w14:paraId="37B2528C" w14:textId="2ADE31D4" w:rsidR="006A4672" w:rsidRDefault="006A4672">
      <w:pPr>
        <w:pStyle w:val="Figurliste"/>
        <w:tabs>
          <w:tab w:val="right" w:leader="dot" w:pos="9054"/>
        </w:tabs>
        <w:rPr>
          <w:rFonts w:asciiTheme="minorHAnsi" w:hAnsiTheme="minorHAnsi"/>
          <w:noProof/>
          <w:szCs w:val="22"/>
        </w:rPr>
      </w:pPr>
      <w:hyperlink w:anchor="_Toc495612886" w:history="1">
        <w:r w:rsidRPr="00AB2FBF">
          <w:rPr>
            <w:rStyle w:val="Hyperkobling"/>
            <w:noProof/>
          </w:rPr>
          <w:t>Figur 11 - simulerer 8400 spillere</w:t>
        </w:r>
        <w:r>
          <w:rPr>
            <w:noProof/>
            <w:webHidden/>
          </w:rPr>
          <w:tab/>
        </w:r>
        <w:r>
          <w:rPr>
            <w:noProof/>
            <w:webHidden/>
          </w:rPr>
          <w:fldChar w:fldCharType="begin"/>
        </w:r>
        <w:r>
          <w:rPr>
            <w:noProof/>
            <w:webHidden/>
          </w:rPr>
          <w:instrText xml:space="preserve"> PAGEREF _Toc495612886 \h </w:instrText>
        </w:r>
        <w:r>
          <w:rPr>
            <w:noProof/>
            <w:webHidden/>
          </w:rPr>
        </w:r>
        <w:r>
          <w:rPr>
            <w:noProof/>
            <w:webHidden/>
          </w:rPr>
          <w:fldChar w:fldCharType="separate"/>
        </w:r>
        <w:r>
          <w:rPr>
            <w:noProof/>
            <w:webHidden/>
          </w:rPr>
          <w:t>7</w:t>
        </w:r>
        <w:r>
          <w:rPr>
            <w:noProof/>
            <w:webHidden/>
          </w:rPr>
          <w:fldChar w:fldCharType="end"/>
        </w:r>
      </w:hyperlink>
    </w:p>
    <w:p w14:paraId="4F159734" w14:textId="10226C4B" w:rsidR="006A4672" w:rsidRDefault="006A4672">
      <w:pPr>
        <w:pStyle w:val="Figurliste"/>
        <w:tabs>
          <w:tab w:val="right" w:leader="dot" w:pos="9054"/>
        </w:tabs>
        <w:rPr>
          <w:rFonts w:asciiTheme="minorHAnsi" w:hAnsiTheme="minorHAnsi"/>
          <w:noProof/>
          <w:szCs w:val="22"/>
        </w:rPr>
      </w:pPr>
      <w:hyperlink w:anchor="_Toc495612887" w:history="1">
        <w:r w:rsidRPr="00AB2FBF">
          <w:rPr>
            <w:rStyle w:val="Hyperkobling"/>
            <w:noProof/>
          </w:rPr>
          <w:t>Figur 12 - simulerer 9999 spillere</w:t>
        </w:r>
        <w:r>
          <w:rPr>
            <w:noProof/>
            <w:webHidden/>
          </w:rPr>
          <w:tab/>
        </w:r>
        <w:r>
          <w:rPr>
            <w:noProof/>
            <w:webHidden/>
          </w:rPr>
          <w:fldChar w:fldCharType="begin"/>
        </w:r>
        <w:r>
          <w:rPr>
            <w:noProof/>
            <w:webHidden/>
          </w:rPr>
          <w:instrText xml:space="preserve"> PAGEREF _Toc495612887 \h </w:instrText>
        </w:r>
        <w:r>
          <w:rPr>
            <w:noProof/>
            <w:webHidden/>
          </w:rPr>
        </w:r>
        <w:r>
          <w:rPr>
            <w:noProof/>
            <w:webHidden/>
          </w:rPr>
          <w:fldChar w:fldCharType="separate"/>
        </w:r>
        <w:r>
          <w:rPr>
            <w:noProof/>
            <w:webHidden/>
          </w:rPr>
          <w:t>7</w:t>
        </w:r>
        <w:r>
          <w:rPr>
            <w:noProof/>
            <w:webHidden/>
          </w:rPr>
          <w:fldChar w:fldCharType="end"/>
        </w:r>
      </w:hyperlink>
    </w:p>
    <w:p w14:paraId="4CF4B865" w14:textId="0E361514" w:rsidR="00B82E25" w:rsidRDefault="009961FB" w:rsidP="009961FB">
      <w:pPr>
        <w:pStyle w:val="Forordoverskrift"/>
      </w:pPr>
      <w:r w:rsidRPr="009961FB">
        <w:fldChar w:fldCharType="end"/>
      </w:r>
    </w:p>
    <w:p w14:paraId="7AE9E000" w14:textId="77777777" w:rsidR="00B82E25" w:rsidRDefault="00B82E25" w:rsidP="009961FB">
      <w:pPr>
        <w:pStyle w:val="Forordoverskrift"/>
      </w:pPr>
    </w:p>
    <w:p w14:paraId="255C0444" w14:textId="77777777" w:rsidR="00B82E25" w:rsidRDefault="00B82E25" w:rsidP="009961FB">
      <w:pPr>
        <w:pStyle w:val="Forordoverskrift"/>
      </w:pPr>
    </w:p>
    <w:p w14:paraId="5804F4D0" w14:textId="79434932" w:rsidR="00253AC4" w:rsidRPr="009961FB" w:rsidRDefault="00253AC4" w:rsidP="009961FB">
      <w:pPr>
        <w:pStyle w:val="Forordoverskrift"/>
      </w:pPr>
      <w:r w:rsidRPr="009961FB">
        <w:t>Forord</w:t>
      </w:r>
    </w:p>
    <w:p w14:paraId="5130B7B6" w14:textId="77777777" w:rsidR="00253AC4" w:rsidRPr="009961FB" w:rsidRDefault="00253AC4" w:rsidP="00735A71"/>
    <w:p w14:paraId="5A4DD957" w14:textId="6994847C" w:rsidR="005866FB" w:rsidRPr="009961FB" w:rsidRDefault="001968DF" w:rsidP="005866FB">
      <w:r>
        <w:t>En enkel og kjapp gjennomgang av min kode.</w:t>
      </w:r>
    </w:p>
    <w:p w14:paraId="7797BC43" w14:textId="5C82E3FA" w:rsidR="005866FB" w:rsidRDefault="00C70E27" w:rsidP="005866FB">
      <w:r>
        <w:t>Beklageligvis gikk denne oppgaven meg hus forbi inntil Benedicte i klassen nevnte den mens vi jobbet i lag med en obligatorisk oppgave i ITE-Webapplikasjoner 2.</w:t>
      </w:r>
      <w:r w:rsidR="00AF42E7">
        <w:t>Da var det dessverre bare 5 dager til opprinnelig leveringsfrist. Jeg har derfor hatt litt hastverk med å få på plass en noenlunde representabel oppgave i hvert fall. Men jeg har fokusert på den biten jeg forstod var det viktigste. Nemlig kommunikasjon mellom server og klient.</w:t>
      </w:r>
    </w:p>
    <w:p w14:paraId="0E35A0E2" w14:textId="72FA7BE6" w:rsidR="00911428" w:rsidRDefault="00AF42E7" w:rsidP="00911428">
      <w:r>
        <w:t xml:space="preserve">Sluttresultatet har jeg klart å </w:t>
      </w:r>
      <w:r w:rsidR="00734A23">
        <w:t>simulere</w:t>
      </w:r>
      <w:r>
        <w:t xml:space="preserve"> 9000 spillere med når jeg bare har testet med så enkle spilleregler som mulig. Dog med en del exceptions underveis. På rundt 4000 spillere var det en som posisjonerte seg utenfor labyrinten av en eller annen grunn, men kom seg inn igjen etter hvert (eller bare forsvant). Men mer om det i teksten.</w:t>
      </w:r>
      <w:r w:rsidR="006A4672">
        <w:t xml:space="preserve"> Går kun gjennom de viktigste bitene i koden for oppgaven sin del da all kode er relativt godt dokumentert i koden.</w:t>
      </w:r>
    </w:p>
    <w:p w14:paraId="266606E9" w14:textId="17090004" w:rsidR="00AF42E7" w:rsidRPr="009961FB" w:rsidRDefault="00AF42E7" w:rsidP="00911428">
      <w:pPr>
        <w:sectPr w:rsidR="00AF42E7" w:rsidRPr="009961FB" w:rsidSect="00911428">
          <w:headerReference w:type="even" r:id="rId14"/>
          <w:headerReference w:type="default" r:id="rId15"/>
          <w:footerReference w:type="default" r:id="rId16"/>
          <w:headerReference w:type="first" r:id="rId17"/>
          <w:pgSz w:w="11900" w:h="16840"/>
          <w:pgMar w:top="1418" w:right="1418" w:bottom="1418" w:left="1418" w:header="709" w:footer="709" w:gutter="0"/>
          <w:cols w:space="708"/>
          <w:docGrid w:linePitch="360"/>
        </w:sectPr>
      </w:pPr>
    </w:p>
    <w:p w14:paraId="2FAE30C7" w14:textId="006F8AA2" w:rsidR="00C40122" w:rsidRPr="00E021E4" w:rsidRDefault="00AF42E7" w:rsidP="006A4672">
      <w:pPr>
        <w:pStyle w:val="Overskrift1"/>
        <w:numPr>
          <w:ilvl w:val="0"/>
          <w:numId w:val="0"/>
        </w:numPr>
      </w:pPr>
      <w:bookmarkStart w:id="0" w:name="_Toc495613001"/>
      <w:r>
        <w:lastRenderedPageBreak/>
        <w:t>Selve oppsettet</w:t>
      </w:r>
      <w:bookmarkEnd w:id="0"/>
    </w:p>
    <w:p w14:paraId="48921397" w14:textId="56E1E8D5" w:rsidR="00C40122" w:rsidRDefault="00AF42E7" w:rsidP="00C40122">
      <w:r>
        <w:t xml:space="preserve">Slik det er satt opp i sluttproduktet benytter serversiden </w:t>
      </w:r>
      <w:r w:rsidR="00FA69E2">
        <w:t>og klienten 2 interface’s for å kommunisere seg imellom</w:t>
      </w:r>
      <w:r w:rsidR="003244C4">
        <w:t xml:space="preserve">. </w:t>
      </w:r>
      <w:r w:rsidR="003244C4">
        <w:rPr>
          <w:rFonts w:ascii="Consolas" w:hAnsi="Consolas" w:cs="Consolas"/>
          <w:sz w:val="20"/>
          <w:szCs w:val="20"/>
        </w:rPr>
        <w:t>ClientRepositoryInterface</w:t>
      </w:r>
      <w:r w:rsidR="00447110">
        <w:rPr>
          <w:rFonts w:ascii="Consolas" w:hAnsi="Consolas" w:cs="Consolas"/>
          <w:sz w:val="20"/>
          <w:szCs w:val="20"/>
        </w:rPr>
        <w:t xml:space="preserve"> </w:t>
      </w:r>
      <w:r w:rsidR="003244C4">
        <w:t xml:space="preserve">og </w:t>
      </w:r>
      <w:r w:rsidR="003244C4" w:rsidRPr="003244C4">
        <w:rPr>
          <w:rFonts w:ascii="Consolas" w:hAnsi="Consolas"/>
        </w:rPr>
        <w:t>PlayerRepositoryInterface</w:t>
      </w:r>
      <w:r w:rsidR="003244C4">
        <w:t xml:space="preserve">. </w:t>
      </w:r>
      <w:r w:rsidR="003244C4" w:rsidRPr="003244C4">
        <w:rPr>
          <w:rFonts w:ascii="Consolas" w:hAnsi="Consolas"/>
        </w:rPr>
        <w:t>ClientRepositoryInterface</w:t>
      </w:r>
      <w:r w:rsidR="003244C4">
        <w:t xml:space="preserve"> lar nye </w:t>
      </w:r>
      <w:r w:rsidR="003244C4" w:rsidRPr="00447110">
        <w:rPr>
          <w:rFonts w:ascii="Consolas" w:hAnsi="Consolas"/>
        </w:rPr>
        <w:t>Players</w:t>
      </w:r>
      <w:r w:rsidR="003244C4">
        <w:t xml:space="preserve"> registrere seg hos serveren for å motta oppdateringer om hvor alle andre spillere i labyrinten befinner seg., mens </w:t>
      </w:r>
      <w:r w:rsidR="003244C4" w:rsidRPr="003244C4">
        <w:rPr>
          <w:rFonts w:ascii="Consolas" w:hAnsi="Consolas"/>
        </w:rPr>
        <w:t>PlayerRepositoryInterface</w:t>
      </w:r>
      <w:r w:rsidR="003244C4">
        <w:t xml:space="preserve"> lar serveren registrere oppdaterte «kart» hos hver enkelt spiller igjen. </w:t>
      </w:r>
    </w:p>
    <w:p w14:paraId="549474A3" w14:textId="111D582B" w:rsidR="003244C4" w:rsidRPr="003244C4" w:rsidRDefault="003244C4" w:rsidP="00C40122">
      <w:r>
        <w:t xml:space="preserve">Enkelt sagt, </w:t>
      </w:r>
      <w:r w:rsidRPr="003244C4">
        <w:rPr>
          <w:rFonts w:ascii="Consolas" w:hAnsi="Consolas"/>
        </w:rPr>
        <w:t>ClientRepositoryInterface</w:t>
      </w:r>
      <w:r>
        <w:t xml:space="preserve"> lar klienten kommunisere til </w:t>
      </w:r>
      <w:r w:rsidRPr="003244C4">
        <w:rPr>
          <w:rFonts w:ascii="Consolas" w:hAnsi="Consolas"/>
        </w:rPr>
        <w:t>ClientRepository</w:t>
      </w:r>
      <w:r>
        <w:t xml:space="preserve"> hos serveren, mens </w:t>
      </w:r>
      <w:r w:rsidR="00734A23" w:rsidRPr="003244C4">
        <w:rPr>
          <w:rFonts w:ascii="Consolas" w:hAnsi="Consolas"/>
        </w:rPr>
        <w:t>Player Interface</w:t>
      </w:r>
      <w:r>
        <w:t xml:space="preserve"> lar serveren kommunisere til </w:t>
      </w:r>
      <w:r w:rsidRPr="00447110">
        <w:rPr>
          <w:rFonts w:ascii="Consolas" w:hAnsi="Consolas"/>
        </w:rPr>
        <w:t>Player</w:t>
      </w:r>
      <w:r>
        <w:t xml:space="preserve"> hos klienten.</w:t>
      </w:r>
    </w:p>
    <w:p w14:paraId="2F6D5B54" w14:textId="1CD8E897" w:rsidR="00C40122" w:rsidRDefault="00447110" w:rsidP="00C40122">
      <w:pPr>
        <w:shd w:val="clear" w:color="auto" w:fill="FFFFFF" w:themeFill="background1"/>
      </w:pPr>
      <w:r>
        <w:t xml:space="preserve">Det er i hvert fall ideen og det jeg har prøvd å oppnå. </w:t>
      </w:r>
    </w:p>
    <w:p w14:paraId="485F9D28" w14:textId="45BA9A26" w:rsidR="00447110" w:rsidRDefault="00447110" w:rsidP="00C40122">
      <w:pPr>
        <w:shd w:val="clear" w:color="auto" w:fill="FFFFFF" w:themeFill="background1"/>
      </w:pPr>
    </w:p>
    <w:p w14:paraId="7EB74D20" w14:textId="530F5887" w:rsidR="009961FB" w:rsidRDefault="00447110" w:rsidP="00447110">
      <w:pPr>
        <w:shd w:val="clear" w:color="auto" w:fill="FFFFFF" w:themeFill="background1"/>
      </w:pPr>
      <w:r>
        <w:t>Kommunikasjonen skal i så måte foregå med at alle spillerne registrere seg hos serveren når de begynner å spille, og sender så inn sine posisjoner fortløpende til serveren. Serveren på sin side sender jevnt og trutt ut oppdateringer til hver enkelt spiller som er tilkoblet. Når så det oppdaterte kartet er mottatt av klienten, oppdateres appleten med de nye posisjonene til spillerne. Om serveren ikke kan koble til klienten når den prøver å pushe ut oppdateringer, i form av en RemoteException, legger vi den aktuelle spilleren til en liste over spillere som skal fjernes. Før neste oppdatering skal ut vasker vi først ut frakoblede spillere.</w:t>
      </w:r>
    </w:p>
    <w:p w14:paraId="0EC42097" w14:textId="1A351E40" w:rsidR="00447110" w:rsidRDefault="00447110" w:rsidP="00447110">
      <w:pPr>
        <w:shd w:val="clear" w:color="auto" w:fill="FFFFFF" w:themeFill="background1"/>
      </w:pPr>
      <w:r>
        <w:t>Rinse and repeat..</w:t>
      </w:r>
    </w:p>
    <w:p w14:paraId="02D64DCD" w14:textId="6B8BC3BD" w:rsidR="00B82E25" w:rsidRDefault="00B82E25" w:rsidP="00447110">
      <w:pPr>
        <w:shd w:val="clear" w:color="auto" w:fill="FFFFFF" w:themeFill="background1"/>
      </w:pPr>
    </w:p>
    <w:p w14:paraId="6BE114BB" w14:textId="0F7BAF8D" w:rsidR="00B82E25" w:rsidRDefault="00B82E25" w:rsidP="00447110">
      <w:pPr>
        <w:shd w:val="clear" w:color="auto" w:fill="FFFFFF" w:themeFill="background1"/>
      </w:pPr>
      <w:r>
        <w:t>Følgende klasser er lagt til av meg.</w:t>
      </w:r>
    </w:p>
    <w:p w14:paraId="02B74A27" w14:textId="6D3AA8A0" w:rsidR="00B82E25" w:rsidRDefault="00B82E25" w:rsidP="00B82E25">
      <w:pPr>
        <w:pStyle w:val="Listeavsnitt"/>
        <w:numPr>
          <w:ilvl w:val="0"/>
          <w:numId w:val="2"/>
        </w:numPr>
        <w:shd w:val="clear" w:color="auto" w:fill="FFFFFF" w:themeFill="background1"/>
      </w:pPr>
      <w:r>
        <w:t xml:space="preserve">Player.java </w:t>
      </w:r>
    </w:p>
    <w:p w14:paraId="22B5EF1A" w14:textId="7F1182EC" w:rsidR="00B82E25" w:rsidRDefault="00B82E25" w:rsidP="00B82E25">
      <w:pPr>
        <w:pStyle w:val="Listeavsnitt"/>
        <w:numPr>
          <w:ilvl w:val="0"/>
          <w:numId w:val="2"/>
        </w:numPr>
        <w:shd w:val="clear" w:color="auto" w:fill="FFFFFF" w:themeFill="background1"/>
      </w:pPr>
      <w:r>
        <w:t>ClientRepository.java</w:t>
      </w:r>
    </w:p>
    <w:p w14:paraId="19BC2E89" w14:textId="47C3AAA6" w:rsidR="00B82E25" w:rsidRDefault="00B82E25" w:rsidP="00447110">
      <w:pPr>
        <w:shd w:val="clear" w:color="auto" w:fill="FFFFFF" w:themeFill="background1"/>
      </w:pPr>
      <w:r>
        <w:t>Følgende interface er lagt til av meg:</w:t>
      </w:r>
    </w:p>
    <w:p w14:paraId="38766E6F" w14:textId="5A730D62" w:rsidR="00B82E25" w:rsidRDefault="00B82E25" w:rsidP="00B82E25">
      <w:pPr>
        <w:pStyle w:val="Listeavsnitt"/>
        <w:numPr>
          <w:ilvl w:val="0"/>
          <w:numId w:val="2"/>
        </w:numPr>
        <w:shd w:val="clear" w:color="auto" w:fill="FFFFFF" w:themeFill="background1"/>
      </w:pPr>
      <w:r>
        <w:t>PlayerInterface.java</w:t>
      </w:r>
    </w:p>
    <w:p w14:paraId="033F35C3" w14:textId="6A42B6A7" w:rsidR="00B82E25" w:rsidRDefault="00B82E25" w:rsidP="00B82E25">
      <w:pPr>
        <w:pStyle w:val="Listeavsnitt"/>
        <w:numPr>
          <w:ilvl w:val="0"/>
          <w:numId w:val="2"/>
        </w:numPr>
        <w:shd w:val="clear" w:color="auto" w:fill="FFFFFF" w:themeFill="background1"/>
      </w:pPr>
      <w:r>
        <w:t>ClientRepositoryInterface.java</w:t>
      </w:r>
    </w:p>
    <w:p w14:paraId="3A1BA645" w14:textId="638CA146" w:rsidR="00447110" w:rsidRDefault="00447110" w:rsidP="00447110">
      <w:pPr>
        <w:shd w:val="clear" w:color="auto" w:fill="FFFFFF" w:themeFill="background1"/>
      </w:pPr>
    </w:p>
    <w:p w14:paraId="2513E31B" w14:textId="596CFEC3" w:rsidR="006A4672" w:rsidRDefault="006A4672" w:rsidP="00447110">
      <w:pPr>
        <w:shd w:val="clear" w:color="auto" w:fill="FFFFFF" w:themeFill="background1"/>
      </w:pPr>
    </w:p>
    <w:p w14:paraId="45766724" w14:textId="63C4AAC5" w:rsidR="006A4672" w:rsidRDefault="006A4672" w:rsidP="00447110">
      <w:pPr>
        <w:shd w:val="clear" w:color="auto" w:fill="FFFFFF" w:themeFill="background1"/>
      </w:pPr>
    </w:p>
    <w:p w14:paraId="0AD83A23" w14:textId="63429AAD" w:rsidR="006A4672" w:rsidRDefault="006A4672" w:rsidP="00447110">
      <w:pPr>
        <w:shd w:val="clear" w:color="auto" w:fill="FFFFFF" w:themeFill="background1"/>
      </w:pPr>
    </w:p>
    <w:p w14:paraId="0D34D3D0" w14:textId="77777777" w:rsidR="006A4672" w:rsidRDefault="006A4672" w:rsidP="00447110">
      <w:pPr>
        <w:shd w:val="clear" w:color="auto" w:fill="FFFFFF" w:themeFill="background1"/>
      </w:pPr>
    </w:p>
    <w:p w14:paraId="1EF232BB" w14:textId="05ABBB74" w:rsidR="00447110" w:rsidRDefault="00447110" w:rsidP="006A4672">
      <w:pPr>
        <w:pStyle w:val="Overskrift1"/>
        <w:numPr>
          <w:ilvl w:val="0"/>
          <w:numId w:val="0"/>
        </w:numPr>
        <w:ind w:left="431" w:hanging="431"/>
      </w:pPr>
      <w:bookmarkStart w:id="1" w:name="_Toc495613002"/>
      <w:r>
        <w:lastRenderedPageBreak/>
        <w:t>RMIServer</w:t>
      </w:r>
      <w:bookmarkEnd w:id="1"/>
    </w:p>
    <w:p w14:paraId="28430A9D" w14:textId="2D8F4BDC" w:rsidR="00447110" w:rsidRDefault="00447110" w:rsidP="00447110"/>
    <w:p w14:paraId="6D5DFA21" w14:textId="4BFBBF5D" w:rsidR="00447110" w:rsidRDefault="00447110" w:rsidP="00447110">
      <w:r>
        <w:t xml:space="preserve">I denne klassen er det bare noen små endringer av meg fra utgangspunktet. </w:t>
      </w:r>
    </w:p>
    <w:p w14:paraId="598E9627" w14:textId="77777777" w:rsidR="00447110" w:rsidRDefault="00447110" w:rsidP="00447110">
      <w:pPr>
        <w:keepNext/>
      </w:pPr>
      <w:r>
        <w:rPr>
          <w:noProof/>
        </w:rPr>
        <w:drawing>
          <wp:inline distT="0" distB="0" distL="0" distR="0" wp14:anchorId="4711F6EF" wp14:editId="01CDD5B5">
            <wp:extent cx="5753100" cy="172402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14:paraId="13E9388A" w14:textId="562C2855" w:rsidR="00447110" w:rsidRDefault="00447110" w:rsidP="00447110">
      <w:pPr>
        <w:pStyle w:val="Bildetekst"/>
      </w:pPr>
      <w:bookmarkStart w:id="2" w:name="_Toc495612876"/>
      <w:r>
        <w:t xml:space="preserve">Figur </w:t>
      </w:r>
      <w:fldSimple w:instr=" SEQ Figur \* ARABIC ">
        <w:r w:rsidR="00222716">
          <w:rPr>
            <w:noProof/>
          </w:rPr>
          <w:t>1</w:t>
        </w:r>
      </w:fldSimple>
      <w:r>
        <w:t xml:space="preserve"> - RMIServer tillegg</w:t>
      </w:r>
      <w:bookmarkEnd w:id="2"/>
    </w:p>
    <w:p w14:paraId="6EC2D8C4" w14:textId="20668C55" w:rsidR="00447110" w:rsidRDefault="00EC0C64" w:rsidP="00447110">
      <w:r>
        <w:t xml:space="preserve">Jeg oppretter Player og ClientRepository som </w:t>
      </w:r>
      <w:r w:rsidR="00734A23">
        <w:t>Remote Objects</w:t>
      </w:r>
      <w:r>
        <w:t>.</w:t>
      </w:r>
    </w:p>
    <w:p w14:paraId="493B5990" w14:textId="66527FB2" w:rsidR="00C62C47" w:rsidRDefault="00C62C47" w:rsidP="00447110"/>
    <w:p w14:paraId="4DA24376" w14:textId="51B6B2D6" w:rsidR="00C62C47" w:rsidRDefault="00C62C47" w:rsidP="006A4672">
      <w:pPr>
        <w:pStyle w:val="Overskrift1"/>
        <w:numPr>
          <w:ilvl w:val="0"/>
          <w:numId w:val="0"/>
        </w:numPr>
        <w:ind w:left="431" w:hanging="431"/>
      </w:pPr>
      <w:bookmarkStart w:id="3" w:name="_Toc495613003"/>
      <w:r>
        <w:t>ClientRepository</w:t>
      </w:r>
      <w:bookmarkEnd w:id="3"/>
    </w:p>
    <w:p w14:paraId="05F9BCB0" w14:textId="17640E14" w:rsidR="00C62C47" w:rsidRDefault="00C62C47" w:rsidP="00447110"/>
    <w:p w14:paraId="5A38CB2A" w14:textId="77777777" w:rsidR="00351FC5" w:rsidRDefault="00351FC5" w:rsidP="00351FC5">
      <w:pPr>
        <w:keepNext/>
      </w:pPr>
      <w:r>
        <w:t>I denne klassen er det en del verdier som vil gå igjen. Dette er:</w:t>
      </w:r>
      <w:r>
        <w:rPr>
          <w:noProof/>
        </w:rPr>
        <w:drawing>
          <wp:inline distT="0" distB="0" distL="0" distR="0" wp14:anchorId="1BC48FB9" wp14:editId="09EF4FFE">
            <wp:extent cx="5753100" cy="1000125"/>
            <wp:effectExtent l="0" t="0" r="0" b="952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14:paraId="747CD241" w14:textId="37712AD6" w:rsidR="00351FC5" w:rsidRDefault="00351FC5" w:rsidP="00351FC5">
      <w:pPr>
        <w:pStyle w:val="Bildetekst"/>
      </w:pPr>
      <w:bookmarkStart w:id="4" w:name="_Toc495612877"/>
      <w:r>
        <w:t xml:space="preserve">Figur </w:t>
      </w:r>
      <w:fldSimple w:instr=" SEQ Figur \* ARABIC ">
        <w:r w:rsidR="00222716">
          <w:rPr>
            <w:noProof/>
          </w:rPr>
          <w:t>2</w:t>
        </w:r>
      </w:fldSimple>
      <w:r>
        <w:t xml:space="preserve"> - ClientRepository variabler</w:t>
      </w:r>
      <w:bookmarkEnd w:id="4"/>
    </w:p>
    <w:p w14:paraId="1AE8968A" w14:textId="21069B31" w:rsidR="00351FC5" w:rsidRDefault="00351FC5" w:rsidP="00447110">
      <w:r>
        <w:t xml:space="preserve">Disse holder på alle data for spillerne som er tilkoblet. </w:t>
      </w:r>
    </w:p>
    <w:p w14:paraId="157C655E" w14:textId="62F363BF" w:rsidR="00351FC5" w:rsidRDefault="00351FC5" w:rsidP="00447110">
      <w:r w:rsidRPr="007B09D3">
        <w:rPr>
          <w:rFonts w:ascii="Consolas" w:hAnsi="Consolas"/>
        </w:rPr>
        <w:t>HashMap&lt;</w:t>
      </w:r>
      <w:r w:rsidR="00734A23" w:rsidRPr="007B09D3">
        <w:rPr>
          <w:rFonts w:ascii="Consolas" w:hAnsi="Consolas"/>
        </w:rPr>
        <w:t>Integer, PlayersInterface</w:t>
      </w:r>
      <w:r w:rsidRPr="007B09D3">
        <w:rPr>
          <w:rFonts w:ascii="Consolas" w:hAnsi="Consolas"/>
        </w:rPr>
        <w:t>&gt; playersRepo</w:t>
      </w:r>
      <w:r>
        <w:t xml:space="preserve"> holder på en </w:t>
      </w:r>
      <w:r w:rsidR="00734A23">
        <w:t>Int</w:t>
      </w:r>
      <w:r>
        <w:t xml:space="preserve"> som </w:t>
      </w:r>
      <w:r w:rsidR="00734A23">
        <w:t>Key</w:t>
      </w:r>
      <w:r>
        <w:t xml:space="preserve">, som også er </w:t>
      </w:r>
      <w:r w:rsidR="00734A23">
        <w:t>spillerne</w:t>
      </w:r>
      <w:r>
        <w:t xml:space="preserve"> id. Hver </w:t>
      </w:r>
      <w:r w:rsidR="00734A23">
        <w:t>Key</w:t>
      </w:r>
      <w:r>
        <w:t xml:space="preserve"> viser så til sin spiller.</w:t>
      </w:r>
    </w:p>
    <w:p w14:paraId="2205CF2E" w14:textId="14440850" w:rsidR="00351FC5" w:rsidRDefault="00351FC5" w:rsidP="00447110">
      <w:r w:rsidRPr="007B09D3">
        <w:rPr>
          <w:rFonts w:ascii="Consolas" w:hAnsi="Consolas"/>
        </w:rPr>
        <w:t>HashMap&lt;</w:t>
      </w:r>
      <w:r w:rsidR="00734A23" w:rsidRPr="007B09D3">
        <w:rPr>
          <w:rFonts w:ascii="Consolas" w:hAnsi="Consolas"/>
        </w:rPr>
        <w:t>Integer, Color</w:t>
      </w:r>
      <w:r w:rsidRPr="007B09D3">
        <w:rPr>
          <w:rFonts w:ascii="Consolas" w:hAnsi="Consolas"/>
        </w:rPr>
        <w:t>&gt; playersColors</w:t>
      </w:r>
      <w:r>
        <w:t xml:space="preserve"> holder på en </w:t>
      </w:r>
      <w:r w:rsidR="00734A23">
        <w:t>Int</w:t>
      </w:r>
      <w:r>
        <w:t xml:space="preserve"> som </w:t>
      </w:r>
      <w:r w:rsidR="00734A23">
        <w:t>Key</w:t>
      </w:r>
      <w:r>
        <w:t>, som også er spillerens id.</w:t>
      </w:r>
    </w:p>
    <w:p w14:paraId="55C26F49" w14:textId="66B968F5" w:rsidR="00351FC5" w:rsidRDefault="00351FC5" w:rsidP="00447110">
      <w:r>
        <w:t xml:space="preserve">Hver </w:t>
      </w:r>
      <w:r w:rsidR="00734A23">
        <w:t>Key</w:t>
      </w:r>
      <w:r>
        <w:t xml:space="preserve"> viser så til den spillerens farge.</w:t>
      </w:r>
    </w:p>
    <w:p w14:paraId="3886A02E" w14:textId="1A674186" w:rsidR="00351FC5" w:rsidRDefault="00351FC5" w:rsidP="00447110">
      <w:r w:rsidRPr="007B09D3">
        <w:rPr>
          <w:rFonts w:ascii="Consolas" w:hAnsi="Consolas"/>
        </w:rPr>
        <w:t>HashMap&lt;</w:t>
      </w:r>
      <w:r w:rsidR="00B82E25" w:rsidRPr="007B09D3">
        <w:rPr>
          <w:rFonts w:ascii="Consolas" w:hAnsi="Consolas"/>
        </w:rPr>
        <w:t>Integer, PositionInMaze</w:t>
      </w:r>
      <w:r w:rsidRPr="007B09D3">
        <w:rPr>
          <w:rFonts w:ascii="Consolas" w:hAnsi="Consolas"/>
        </w:rPr>
        <w:t>&gt; playerPos</w:t>
      </w:r>
      <w:r>
        <w:t xml:space="preserve"> holder på en </w:t>
      </w:r>
      <w:r w:rsidR="00734A23">
        <w:t>Int</w:t>
      </w:r>
      <w:r>
        <w:t xml:space="preserve"> som </w:t>
      </w:r>
      <w:r w:rsidR="00734A23">
        <w:t>Key</w:t>
      </w:r>
      <w:r>
        <w:t>, som også er spillerens id.</w:t>
      </w:r>
    </w:p>
    <w:p w14:paraId="1D3B7FFB" w14:textId="2168FA7A" w:rsidR="00351FC5" w:rsidRDefault="00351FC5" w:rsidP="00447110">
      <w:r>
        <w:t xml:space="preserve">Hver </w:t>
      </w:r>
      <w:r w:rsidR="00B82E25">
        <w:t>Key</w:t>
      </w:r>
      <w:r>
        <w:t xml:space="preserve"> viser så til den spillerens siste innrapportere posisjon.</w:t>
      </w:r>
    </w:p>
    <w:p w14:paraId="587E9711" w14:textId="620A235B" w:rsidR="00351FC5" w:rsidRDefault="007B09D3" w:rsidP="00447110">
      <w:r w:rsidRPr="007B09D3">
        <w:rPr>
          <w:rFonts w:ascii="Consolas" w:hAnsi="Consolas"/>
        </w:rPr>
        <w:lastRenderedPageBreak/>
        <w:t>ArrayList</w:t>
      </w:r>
      <w:r w:rsidR="00351FC5" w:rsidRPr="007B09D3">
        <w:rPr>
          <w:rFonts w:ascii="Consolas" w:hAnsi="Consolas"/>
        </w:rPr>
        <w:t>&lt;</w:t>
      </w:r>
      <w:r w:rsidR="00B82E25" w:rsidRPr="007B09D3">
        <w:rPr>
          <w:rFonts w:ascii="Consolas" w:hAnsi="Consolas"/>
        </w:rPr>
        <w:t>Integrer</w:t>
      </w:r>
      <w:r w:rsidR="00351FC5" w:rsidRPr="007B09D3">
        <w:rPr>
          <w:rFonts w:ascii="Consolas" w:hAnsi="Consolas"/>
        </w:rPr>
        <w:t>&gt; playersDisconnected</w:t>
      </w:r>
      <w:r w:rsidR="00351FC5">
        <w:t xml:space="preserve"> holder en </w:t>
      </w:r>
      <w:r w:rsidR="00B82E25">
        <w:t>Int</w:t>
      </w:r>
      <w:r>
        <w:t xml:space="preserve"> som viser til spilleren som er frakoblet sin id.</w:t>
      </w:r>
    </w:p>
    <w:p w14:paraId="1685FC58" w14:textId="113F80B9" w:rsidR="00C62C47" w:rsidRDefault="00C62C47" w:rsidP="00447110">
      <w:r>
        <w:t xml:space="preserve">Først og fremst sparker vi i gang en egen tråd fra </w:t>
      </w:r>
      <w:r w:rsidRPr="007B09D3">
        <w:rPr>
          <w:rFonts w:ascii="Consolas" w:hAnsi="Consolas"/>
        </w:rPr>
        <w:t>ClientRepository</w:t>
      </w:r>
      <w:r>
        <w:t xml:space="preserve"> som skal ta seg av våre kontinuerlige oppdateringer.</w:t>
      </w:r>
    </w:p>
    <w:p w14:paraId="10C14C35" w14:textId="77777777" w:rsidR="00C62C47" w:rsidRDefault="00C62C47" w:rsidP="00C62C47">
      <w:pPr>
        <w:keepNext/>
      </w:pPr>
      <w:r>
        <w:rPr>
          <w:noProof/>
        </w:rPr>
        <w:drawing>
          <wp:inline distT="0" distB="0" distL="0" distR="0" wp14:anchorId="44BA6FDF" wp14:editId="272B3D38">
            <wp:extent cx="3495675" cy="619125"/>
            <wp:effectExtent l="0" t="0" r="9525"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619125"/>
                    </a:xfrm>
                    <a:prstGeom prst="rect">
                      <a:avLst/>
                    </a:prstGeom>
                    <a:noFill/>
                    <a:ln>
                      <a:noFill/>
                    </a:ln>
                  </pic:spPr>
                </pic:pic>
              </a:graphicData>
            </a:graphic>
          </wp:inline>
        </w:drawing>
      </w:r>
    </w:p>
    <w:p w14:paraId="2CE524FF" w14:textId="637AF401" w:rsidR="00C62C47" w:rsidRDefault="00C62C47" w:rsidP="00C62C47">
      <w:pPr>
        <w:pStyle w:val="Bildetekst"/>
      </w:pPr>
      <w:bookmarkStart w:id="5" w:name="_Toc495612878"/>
      <w:r>
        <w:t xml:space="preserve">Figur </w:t>
      </w:r>
      <w:fldSimple w:instr=" SEQ Figur \* ARABIC ">
        <w:r w:rsidR="00222716">
          <w:rPr>
            <w:noProof/>
          </w:rPr>
          <w:t>3</w:t>
        </w:r>
      </w:fldSimple>
      <w:r>
        <w:t xml:space="preserve"> - Starter UpdaterThread</w:t>
      </w:r>
      <w:bookmarkEnd w:id="5"/>
    </w:p>
    <w:p w14:paraId="70192D36" w14:textId="77777777" w:rsidR="00C62C47" w:rsidRPr="00C62C47" w:rsidRDefault="00C62C47" w:rsidP="00C62C47"/>
    <w:p w14:paraId="31CD9BFE" w14:textId="472C9C2C" w:rsidR="00447110" w:rsidRDefault="00C62C47" w:rsidP="00447110">
      <w:pPr>
        <w:shd w:val="clear" w:color="auto" w:fill="FFFFFF" w:themeFill="background1"/>
      </w:pPr>
      <w:r w:rsidRPr="007B09D3">
        <w:rPr>
          <w:rFonts w:ascii="Consolas" w:hAnsi="Consolas"/>
        </w:rPr>
        <w:t>UpdaterThread</w:t>
      </w:r>
      <w:r>
        <w:t xml:space="preserve"> er selve kjerner i serveren. Den tar seg av oppgavene med å kontinuerlig oppdatere alle spillerne som er tilkoblet med posisjonene til de andre spillerne.</w:t>
      </w:r>
    </w:p>
    <w:p w14:paraId="6BE02AF0" w14:textId="77777777" w:rsidR="00C62C47" w:rsidRDefault="00C62C47" w:rsidP="00C62C47">
      <w:pPr>
        <w:keepNext/>
        <w:shd w:val="clear" w:color="auto" w:fill="FFFFFF" w:themeFill="background1"/>
      </w:pPr>
      <w:r>
        <w:rPr>
          <w:noProof/>
        </w:rPr>
        <w:drawing>
          <wp:inline distT="0" distB="0" distL="0" distR="0" wp14:anchorId="13C9DCE8" wp14:editId="7DA52C8B">
            <wp:extent cx="4743450" cy="23812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81250"/>
                    </a:xfrm>
                    <a:prstGeom prst="rect">
                      <a:avLst/>
                    </a:prstGeom>
                    <a:noFill/>
                    <a:ln>
                      <a:noFill/>
                    </a:ln>
                  </pic:spPr>
                </pic:pic>
              </a:graphicData>
            </a:graphic>
          </wp:inline>
        </w:drawing>
      </w:r>
    </w:p>
    <w:p w14:paraId="15701715" w14:textId="12E0532A" w:rsidR="00C62C47" w:rsidRDefault="00C62C47" w:rsidP="00C62C47">
      <w:pPr>
        <w:pStyle w:val="Bildetekst"/>
      </w:pPr>
      <w:bookmarkStart w:id="6" w:name="_Toc495612879"/>
      <w:r>
        <w:t xml:space="preserve">Figur </w:t>
      </w:r>
      <w:fldSimple w:instr=" SEQ Figur \* ARABIC ">
        <w:r w:rsidR="00222716">
          <w:rPr>
            <w:noProof/>
          </w:rPr>
          <w:t>4</w:t>
        </w:r>
      </w:fldSimple>
      <w:r>
        <w:t xml:space="preserve"> - UpdaterThread run()</w:t>
      </w:r>
      <w:bookmarkEnd w:id="6"/>
    </w:p>
    <w:p w14:paraId="233869D0" w14:textId="26463808" w:rsidR="007A6C6F" w:rsidRDefault="00C62C47" w:rsidP="00C62C47">
      <w:r>
        <w:t xml:space="preserve">Det første vi gjør er å sove litt, bestemt av </w:t>
      </w:r>
      <w:r w:rsidRPr="007B09D3">
        <w:rPr>
          <w:rFonts w:ascii="Consolas" w:hAnsi="Consolas"/>
        </w:rPr>
        <w:t xml:space="preserve">updateFrequency </w:t>
      </w:r>
      <w:r>
        <w:t xml:space="preserve">som er satt i toppen til en fast verdi. Her 75ms. Det første vi gjør etter å ha tatt en kunstpause er å kalle metoden </w:t>
      </w:r>
      <w:r w:rsidRPr="007B09D3">
        <w:rPr>
          <w:rFonts w:ascii="Consolas" w:hAnsi="Consolas"/>
        </w:rPr>
        <w:t>removeUsers()</w:t>
      </w:r>
      <w:r>
        <w:t xml:space="preserve">. </w:t>
      </w:r>
    </w:p>
    <w:p w14:paraId="5D4EDB3D" w14:textId="77777777" w:rsidR="007A6C6F" w:rsidRDefault="007A6C6F" w:rsidP="007A6C6F">
      <w:pPr>
        <w:keepNext/>
      </w:pPr>
      <w:r>
        <w:rPr>
          <w:noProof/>
        </w:rPr>
        <w:drawing>
          <wp:inline distT="0" distB="0" distL="0" distR="0" wp14:anchorId="44D3F318" wp14:editId="4B5B24DC">
            <wp:extent cx="5760720" cy="18288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14:paraId="4A4509FD" w14:textId="2506FA4D" w:rsidR="007A6C6F" w:rsidRDefault="007A6C6F" w:rsidP="007A6C6F">
      <w:pPr>
        <w:pStyle w:val="Bildetekst"/>
      </w:pPr>
      <w:bookmarkStart w:id="7" w:name="_Toc495612880"/>
      <w:r>
        <w:t xml:space="preserve">Figur </w:t>
      </w:r>
      <w:fldSimple w:instr=" SEQ Figur \* ARABIC ">
        <w:r w:rsidR="00222716">
          <w:rPr>
            <w:noProof/>
          </w:rPr>
          <w:t>5</w:t>
        </w:r>
      </w:fldSimple>
      <w:r>
        <w:t xml:space="preserve"> - RemovePlayers()</w:t>
      </w:r>
      <w:bookmarkEnd w:id="7"/>
    </w:p>
    <w:p w14:paraId="1C085CBC" w14:textId="6C21C90C" w:rsidR="00351FC5" w:rsidRDefault="00351FC5" w:rsidP="00351FC5">
      <w:r>
        <w:lastRenderedPageBreak/>
        <w:t xml:space="preserve">Denne metoden går gjennom en ArrayList med klient-id til alle som er koblet fra i form av Integer. Vi vasker denne Arraylisten mot de 3 HashMapene nevnt i starten. Når vi er ferdig med å vaske og har blitt kvitt alle spillerne vi ikke lengre kan kontakte, setter vi </w:t>
      </w:r>
      <w:r w:rsidRPr="007B09D3">
        <w:rPr>
          <w:rFonts w:ascii="Consolas" w:hAnsi="Consolas"/>
        </w:rPr>
        <w:t xml:space="preserve">playersDisconnected </w:t>
      </w:r>
      <w:r>
        <w:t>til en blank liste igjen.</w:t>
      </w:r>
    </w:p>
    <w:p w14:paraId="672ACBA4" w14:textId="36F467B8" w:rsidR="007B09D3" w:rsidRDefault="007B09D3" w:rsidP="00351FC5">
      <w:r>
        <w:t>Som du ser av figur-4 er det neste vi gjør er å produsere et kart. Dette er kartet vi skal sende ut til alle tilkoblete spillere.</w:t>
      </w:r>
    </w:p>
    <w:p w14:paraId="593BDF2D" w14:textId="6113FE53" w:rsidR="007B09D3" w:rsidRDefault="007B09D3" w:rsidP="00351FC5">
      <w:pPr>
        <w:rPr>
          <w:rFonts w:cs="Times New Roman"/>
        </w:rPr>
      </w:pPr>
      <w:r>
        <w:t xml:space="preserve">createMap() itererer enkelt og greit over </w:t>
      </w:r>
      <w:r w:rsidRPr="007B09D3">
        <w:rPr>
          <w:rFonts w:ascii="Consolas" w:hAnsi="Consolas"/>
        </w:rPr>
        <w:t>playerPos</w:t>
      </w:r>
      <w:r>
        <w:rPr>
          <w:rFonts w:ascii="Consolas" w:hAnsi="Consolas"/>
        </w:rPr>
        <w:t xml:space="preserve"> og </w:t>
      </w:r>
      <w:r w:rsidRPr="007B09D3">
        <w:rPr>
          <w:rFonts w:ascii="Consolas" w:hAnsi="Consolas"/>
        </w:rPr>
        <w:t>playersColors</w:t>
      </w:r>
      <w:r>
        <w:rPr>
          <w:rFonts w:ascii="Consolas" w:hAnsi="Consolas"/>
        </w:rPr>
        <w:t xml:space="preserve"> </w:t>
      </w:r>
      <w:r>
        <w:rPr>
          <w:rFonts w:cs="Times New Roman"/>
        </w:rPr>
        <w:t>for å sette sammen et nytt HashMap&lt;</w:t>
      </w:r>
      <w:r w:rsidR="00B82E25">
        <w:rPr>
          <w:rFonts w:cs="Times New Roman"/>
        </w:rPr>
        <w:t>String, Color</w:t>
      </w:r>
      <w:r>
        <w:rPr>
          <w:rFonts w:cs="Times New Roman"/>
        </w:rPr>
        <w:t>&gt; bestående av X og Y koordinatene til hver enkelt spiller, samt fargen som spilleren skal tegnes i.</w:t>
      </w:r>
    </w:p>
    <w:p w14:paraId="3D6E2580" w14:textId="4AE67DD1" w:rsidR="007B09D3" w:rsidRPr="007B09D3" w:rsidRDefault="007B09D3" w:rsidP="00351FC5">
      <w:pPr>
        <w:rPr>
          <w:rFonts w:cs="Times New Roman"/>
        </w:rPr>
      </w:pPr>
      <w:r>
        <w:rPr>
          <w:rFonts w:cs="Times New Roman"/>
        </w:rPr>
        <w:t>Når så tegningen er gjort, kaller vi på metoden sendUpdate().</w:t>
      </w:r>
    </w:p>
    <w:p w14:paraId="14F07E78" w14:textId="77777777" w:rsidR="007B09D3" w:rsidRDefault="007B09D3" w:rsidP="007B09D3">
      <w:pPr>
        <w:keepNext/>
      </w:pPr>
      <w:r>
        <w:rPr>
          <w:noProof/>
        </w:rPr>
        <w:drawing>
          <wp:inline distT="0" distB="0" distL="0" distR="0" wp14:anchorId="12A3CDE2" wp14:editId="44192A08">
            <wp:extent cx="5753100" cy="201930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30FDE8E5" w14:textId="57D40B0F" w:rsidR="007B09D3" w:rsidRDefault="007B09D3" w:rsidP="007B09D3">
      <w:pPr>
        <w:pStyle w:val="Bildetekst"/>
      </w:pPr>
      <w:bookmarkStart w:id="8" w:name="_Toc495612881"/>
      <w:r>
        <w:t xml:space="preserve">Figur </w:t>
      </w:r>
      <w:fldSimple w:instr=" SEQ Figur \* ARABIC ">
        <w:r w:rsidR="00222716">
          <w:rPr>
            <w:noProof/>
          </w:rPr>
          <w:t>6</w:t>
        </w:r>
      </w:fldSimple>
      <w:r>
        <w:t xml:space="preserve"> - createMap()</w:t>
      </w:r>
      <w:bookmarkEnd w:id="8"/>
    </w:p>
    <w:p w14:paraId="38E48C1C" w14:textId="7F5F7B3E" w:rsidR="007B09D3" w:rsidRPr="007B09D3" w:rsidRDefault="007B09D3" w:rsidP="007B09D3">
      <w:r>
        <w:t>Metoden sendUpdate() itererer gjennom playersRepo</w:t>
      </w:r>
      <w:r w:rsidR="00734A23">
        <w:t>, og sender det oppdaterte kartet til alle spillerne våre gjennom PlayersInterface’et.</w:t>
      </w:r>
    </w:p>
    <w:p w14:paraId="653FFC05" w14:textId="77777777" w:rsidR="007B09D3" w:rsidRDefault="007B09D3" w:rsidP="007B09D3">
      <w:pPr>
        <w:keepNext/>
      </w:pPr>
      <w:r>
        <w:rPr>
          <w:noProof/>
        </w:rPr>
        <w:drawing>
          <wp:inline distT="0" distB="0" distL="0" distR="0" wp14:anchorId="4C5898B7" wp14:editId="18AF52DF">
            <wp:extent cx="4895850" cy="2609850"/>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2609850"/>
                    </a:xfrm>
                    <a:prstGeom prst="rect">
                      <a:avLst/>
                    </a:prstGeom>
                    <a:noFill/>
                    <a:ln>
                      <a:noFill/>
                    </a:ln>
                  </pic:spPr>
                </pic:pic>
              </a:graphicData>
            </a:graphic>
          </wp:inline>
        </w:drawing>
      </w:r>
    </w:p>
    <w:p w14:paraId="4A2868D9" w14:textId="1FBE88D8" w:rsidR="007B09D3" w:rsidRPr="007B09D3" w:rsidRDefault="007B09D3" w:rsidP="007B09D3">
      <w:pPr>
        <w:pStyle w:val="Bildetekst"/>
      </w:pPr>
      <w:bookmarkStart w:id="9" w:name="_Toc495612882"/>
      <w:r>
        <w:t xml:space="preserve">Figur </w:t>
      </w:r>
      <w:fldSimple w:instr=" SEQ Figur \* ARABIC ">
        <w:r w:rsidR="00222716">
          <w:rPr>
            <w:noProof/>
          </w:rPr>
          <w:t>7</w:t>
        </w:r>
      </w:fldSimple>
      <w:r>
        <w:t xml:space="preserve"> - sendUpdate()</w:t>
      </w:r>
      <w:bookmarkEnd w:id="9"/>
    </w:p>
    <w:p w14:paraId="5FE495D1" w14:textId="14975DDD" w:rsidR="007B09D3" w:rsidRDefault="00734A23" w:rsidP="007B09D3">
      <w:r>
        <w:lastRenderedPageBreak/>
        <w:t xml:space="preserve">Og om vi ikke kan få kontakt med en spiller, så legges han til playersDisconnected for å bli fjernet til neste runde med oppdateringer. </w:t>
      </w:r>
    </w:p>
    <w:p w14:paraId="0DF8B5F7" w14:textId="77021732" w:rsidR="00734A23" w:rsidRDefault="00734A23" w:rsidP="007B09D3">
      <w:r>
        <w:t xml:space="preserve">Og slik </w:t>
      </w:r>
      <w:r w:rsidR="00B82E25">
        <w:t>fortsetter</w:t>
      </w:r>
      <w:r>
        <w:t xml:space="preserve"> det.</w:t>
      </w:r>
    </w:p>
    <w:p w14:paraId="342F19A6" w14:textId="518F0295" w:rsidR="00734A23" w:rsidRDefault="00734A23" w:rsidP="007B09D3">
      <w:r>
        <w:t>Gjennom metoden addPlayer() kan nye spillere koble til og delta i spillet. Vi har en teller gående for hver enkelt spiller som legges til, som startet på null når serveren startet. For hver spiller som deltar legger vi til en, så gir vi den tellerverdien vi har som id til neste spiller og legger han til i playersRepo. Så returnerer vi spiller id til spilleren.</w:t>
      </w:r>
    </w:p>
    <w:p w14:paraId="631691EA" w14:textId="77777777" w:rsidR="00734A23" w:rsidRDefault="00734A23" w:rsidP="00734A23">
      <w:pPr>
        <w:keepNext/>
      </w:pPr>
      <w:r>
        <w:rPr>
          <w:noProof/>
        </w:rPr>
        <w:drawing>
          <wp:inline distT="0" distB="0" distL="0" distR="0" wp14:anchorId="72436396" wp14:editId="1AADDE1E">
            <wp:extent cx="5753100" cy="1895475"/>
            <wp:effectExtent l="0" t="0" r="0" b="952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795D84E7" w14:textId="20A409C1" w:rsidR="00734A23" w:rsidRDefault="00734A23" w:rsidP="00734A23">
      <w:pPr>
        <w:pStyle w:val="Bildetekst"/>
      </w:pPr>
      <w:bookmarkStart w:id="10" w:name="_Toc495612883"/>
      <w:r>
        <w:t xml:space="preserve">Figur </w:t>
      </w:r>
      <w:fldSimple w:instr=" SEQ Figur \* ARABIC ">
        <w:r w:rsidR="00222716">
          <w:rPr>
            <w:noProof/>
          </w:rPr>
          <w:t>8</w:t>
        </w:r>
      </w:fldSimple>
      <w:r>
        <w:t xml:space="preserve"> - addPlayer()</w:t>
      </w:r>
      <w:bookmarkEnd w:id="10"/>
    </w:p>
    <w:p w14:paraId="2C441FF4" w14:textId="778C4396" w:rsidR="00734A23" w:rsidRDefault="00734A23" w:rsidP="00734A23">
      <w:r>
        <w:t xml:space="preserve">Og det er </w:t>
      </w:r>
      <w:r w:rsidR="00B82E25">
        <w:t>vel</w:t>
      </w:r>
      <w:r>
        <w:t xml:space="preserve"> de viktigste funksjonene som er i koden slik den står nå. Det er selvfølgelig mange flere funksjoner det kunne vært skrevet om, men de er alle sammen så godt dokumentert i selve koden at det føles overflødig å skulle gå gjennom disse på nytt.</w:t>
      </w:r>
    </w:p>
    <w:p w14:paraId="5B09C0FC" w14:textId="10C7FAE9" w:rsidR="009917C3" w:rsidRDefault="009917C3" w:rsidP="00734A23"/>
    <w:p w14:paraId="62F1864C" w14:textId="77777777" w:rsidR="006A4672" w:rsidRDefault="006A4672" w:rsidP="00734A23"/>
    <w:p w14:paraId="2C5B42FE" w14:textId="65A0D719" w:rsidR="009917C3" w:rsidRDefault="009917C3" w:rsidP="006A4672">
      <w:pPr>
        <w:pStyle w:val="Overskrift1"/>
        <w:numPr>
          <w:ilvl w:val="0"/>
          <w:numId w:val="0"/>
        </w:numPr>
        <w:ind w:left="431" w:hanging="431"/>
      </w:pPr>
      <w:bookmarkStart w:id="11" w:name="_Toc495613004"/>
      <w:r>
        <w:t>Simulering</w:t>
      </w:r>
      <w:bookmarkEnd w:id="11"/>
    </w:p>
    <w:p w14:paraId="15852EAE" w14:textId="538CD5B1" w:rsidR="009917C3" w:rsidRDefault="009917C3" w:rsidP="009917C3">
      <w:r>
        <w:t>I Maze.java er det lagt til 2 felt som er aktuell om du skal ut å teste i.</w:t>
      </w:r>
    </w:p>
    <w:p w14:paraId="5CEED418" w14:textId="355AC726" w:rsidR="009917C3" w:rsidRPr="009917C3" w:rsidRDefault="009917C3" w:rsidP="009917C3">
      <w:r>
        <w:rPr>
          <w:noProof/>
        </w:rPr>
        <w:drawing>
          <wp:inline distT="0" distB="0" distL="0" distR="0" wp14:anchorId="2D123301" wp14:editId="13F4E751">
            <wp:extent cx="5753100" cy="45720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66E586D4" w14:textId="360B9834" w:rsidR="009917C3" w:rsidRDefault="00FF23F6" w:rsidP="00734A23">
      <w:r>
        <w:t>Boolean ARE_WE_SIMULATING indikerer om vi skal eller ikke skal simulere spillet. Det vil uansett bli startet en spiller som representerer deg, pluss det antallet av spillere som du indikerer skal simuleres via playersToSimulate. Men om du har satt ARE_WE_SIMULATING til true vil også bevegelsene til din spiller bli sim</w:t>
      </w:r>
      <w:r w:rsidR="006A4672">
        <w:t>ulert. Så ønsker man å simulere</w:t>
      </w:r>
      <w:r>
        <w:t xml:space="preserve"> spillere og kunne bestemme når din egen spiller skal bevege seg selv, må det kjøres en Maze med ARE_WE_SIMULATING til false, og en Maze med ARE_WE_SIMULATING til true og det antallet spillere som ønskes simulert. Alle bevegelsene som skal tas er hentet inn fra VirtualUser. Hver Player har sin egen AI tildelt i form av VirtualUser.</w:t>
      </w:r>
    </w:p>
    <w:p w14:paraId="2FFF1ECF" w14:textId="418C9C71" w:rsidR="00FF23F6" w:rsidRDefault="00FF23F6" w:rsidP="00734A23">
      <w:r>
        <w:lastRenderedPageBreak/>
        <w:t>Så om du skal styre din egen spiller har du pr dags dato ikke flere muligheter enn å bestemme når neste pre-satte trekk skal foretas.</w:t>
      </w:r>
    </w:p>
    <w:p w14:paraId="4A5A8513" w14:textId="6253E47C" w:rsidR="00FF23F6" w:rsidRDefault="00FF23F6" w:rsidP="00734A23">
      <w:r>
        <w:t xml:space="preserve">Det er lagt inn sjekk på om feltet du skal flytte til er ledig eller ikke. Er det ikke ledig vil ikke flyttet bli utført. </w:t>
      </w:r>
    </w:p>
    <w:p w14:paraId="47714E5A" w14:textId="36E65881" w:rsidR="00FF23F6" w:rsidRDefault="00FF23F6" w:rsidP="00734A23">
      <w:r>
        <w:t>Det skulle legges inn WASP kontroll for opp, ned, høyre, venstre med som flyttet deg til tilsvarende boks. Så fremst det ikke er vegger på den siden, og at det ikke allerede er noen i den boksen. Dette er det bare ikke tatt tid til å implementere siden jeg er for sent ute, og jeg ikke anså det som en stor del av oppgaven da det ikke innebærer kommunikas</w:t>
      </w:r>
      <w:r w:rsidR="003D2EFB">
        <w:t>jon mellom server eller spiller, men utføres kun på spillersiden. KeyListener er klar, feltet er klart – men ble ikke prioritert.</w:t>
      </w:r>
    </w:p>
    <w:p w14:paraId="56CFF5A7" w14:textId="06C7A14A" w:rsidR="00FF23F6" w:rsidRDefault="00FF23F6" w:rsidP="00734A23">
      <w:r>
        <w:t>Men du kan som sagt fyre i gang 2</w:t>
      </w:r>
      <w:r w:rsidR="003D2EFB">
        <w:t>, eller flere,</w:t>
      </w:r>
      <w:r>
        <w:t xml:space="preserve"> Maze å sitte å se på at du «spiller» mot deg selv ved å bytte på hvilket vindu som tar imot tastetrykk(fokus). KeyListener er deaktivert når simulering kjører.</w:t>
      </w:r>
    </w:p>
    <w:p w14:paraId="33833DFE" w14:textId="2010AE85" w:rsidR="003D2EFB" w:rsidRDefault="003D2EFB" w:rsidP="00734A23">
      <w:r>
        <w:t>Men her merket jeg også fort en del begrensninger – Spesielt under simulering. Når jeg har aktivert sjekk for om en boks er ledig eller ikke faller antallet spillere som kan simuleres betraktelig. Av den enkelte grunn av at en spiller «krangler» med en annen spiller og de blir stående fast og ingen beveger seg. Og siden de står fast ender det fort opp med en lang kø spillere som ikke kommer seg noen vei. Så med «spotkontroll» om man kan kalle det for det, er det liten vits å simulere med mer så 25-50 spillere.</w:t>
      </w:r>
    </w:p>
    <w:p w14:paraId="3B03EAF9" w14:textId="35D69D31" w:rsidR="003D2EFB" w:rsidRDefault="003D2EFB" w:rsidP="00734A23">
      <w:r>
        <w:t>Men uten noen sjekk på dette, og tillat at spillere stackes på samme området, kunne det kjøres bra mange spillere i simulering. Jeg tok 3 screenshots underveis i siste test jeg kjørte.</w:t>
      </w:r>
    </w:p>
    <w:p w14:paraId="6D77175A" w14:textId="77777777" w:rsidR="003D2EFB" w:rsidRDefault="003D2EFB" w:rsidP="003D2EFB">
      <w:pPr>
        <w:keepNext/>
      </w:pPr>
      <w:r>
        <w:rPr>
          <w:noProof/>
        </w:rPr>
        <w:drawing>
          <wp:inline distT="0" distB="0" distL="0" distR="0" wp14:anchorId="2AEE1DF5" wp14:editId="04622069">
            <wp:extent cx="5753100" cy="1533525"/>
            <wp:effectExtent l="0" t="0" r="0" b="952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533525"/>
                    </a:xfrm>
                    <a:prstGeom prst="rect">
                      <a:avLst/>
                    </a:prstGeom>
                    <a:noFill/>
                    <a:ln>
                      <a:noFill/>
                    </a:ln>
                  </pic:spPr>
                </pic:pic>
              </a:graphicData>
            </a:graphic>
          </wp:inline>
        </w:drawing>
      </w:r>
    </w:p>
    <w:p w14:paraId="055941D6" w14:textId="2097C7C0" w:rsidR="003D2EFB" w:rsidRDefault="003D2EFB" w:rsidP="003D2EFB">
      <w:pPr>
        <w:pStyle w:val="Bildetekst"/>
      </w:pPr>
      <w:bookmarkStart w:id="12" w:name="_Toc495612884"/>
      <w:r>
        <w:t xml:space="preserve">Figur </w:t>
      </w:r>
      <w:fldSimple w:instr=" SEQ Figur \* ARABIC ">
        <w:r w:rsidR="00222716">
          <w:rPr>
            <w:noProof/>
          </w:rPr>
          <w:t>9</w:t>
        </w:r>
      </w:fldSimple>
      <w:r>
        <w:t xml:space="preserve"> - simulerer 1000 spillere</w:t>
      </w:r>
      <w:bookmarkEnd w:id="12"/>
    </w:p>
    <w:p w14:paraId="2354DA8B" w14:textId="40D46DD0" w:rsidR="003D2EFB" w:rsidRDefault="003D2EFB" w:rsidP="003D2EFB">
      <w:r>
        <w:t xml:space="preserve">Ved 1000 spillere trekkes det vel 17% prosessorkraft, gode 1300MB minne. Og det har allerede blitt sendt bortimot 1.5 millioner beskjeder mellom serveren og </w:t>
      </w:r>
      <w:r w:rsidR="001E44FC">
        <w:t>spillerne</w:t>
      </w:r>
      <w:r>
        <w:t>.</w:t>
      </w:r>
    </w:p>
    <w:p w14:paraId="545E5AE8" w14:textId="77777777" w:rsidR="003D2EFB" w:rsidRDefault="003D2EFB" w:rsidP="003D2EFB">
      <w:pPr>
        <w:keepNext/>
      </w:pPr>
      <w:r>
        <w:rPr>
          <w:noProof/>
        </w:rPr>
        <w:lastRenderedPageBreak/>
        <w:drawing>
          <wp:inline distT="0" distB="0" distL="0" distR="0" wp14:anchorId="11ADA679" wp14:editId="13143014">
            <wp:extent cx="5753100" cy="163830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p>
    <w:p w14:paraId="65B08710" w14:textId="2FB28B76" w:rsidR="003D2EFB" w:rsidRDefault="003D2EFB" w:rsidP="003D2EFB">
      <w:pPr>
        <w:pStyle w:val="Bildetekst"/>
      </w:pPr>
      <w:bookmarkStart w:id="13" w:name="_Toc495612885"/>
      <w:r>
        <w:t xml:space="preserve">Figur </w:t>
      </w:r>
      <w:fldSimple w:instr=" SEQ Figur \* ARABIC ">
        <w:r w:rsidR="00222716">
          <w:rPr>
            <w:noProof/>
          </w:rPr>
          <w:t>10</w:t>
        </w:r>
      </w:fldSimple>
      <w:r>
        <w:t xml:space="preserve"> - simulerer 4300 spillere</w:t>
      </w:r>
      <w:bookmarkEnd w:id="13"/>
    </w:p>
    <w:p w14:paraId="70E2F2DD" w14:textId="1CD678FF" w:rsidR="003D2EFB" w:rsidRDefault="003D2EFB" w:rsidP="003D2EFB">
      <w:r>
        <w:t xml:space="preserve">Ved 4300 spillere trekker det 30% av </w:t>
      </w:r>
      <w:r w:rsidR="001E44FC">
        <w:t>prosessorkraften</w:t>
      </w:r>
      <w:r>
        <w:t xml:space="preserve"> min og 2400MB minne. Det begynner nå å trekke en del. Med tanke på at jeg kjører dette mot en 4.4</w:t>
      </w:r>
      <w:r w:rsidR="00222716">
        <w:t>GHz</w:t>
      </w:r>
      <w:r>
        <w:t xml:space="preserve"> I7 prosessor.</w:t>
      </w:r>
      <w:r w:rsidR="006A4672">
        <w:t xml:space="preserve"> Og man kan </w:t>
      </w:r>
      <w:r w:rsidR="001E44FC">
        <w:t>vel</w:t>
      </w:r>
      <w:r w:rsidR="006A4672">
        <w:t xml:space="preserve"> strengt tatt si at det lugger generelt en del i kartet.</w:t>
      </w:r>
    </w:p>
    <w:p w14:paraId="792A5448" w14:textId="77777777" w:rsidR="00222716" w:rsidRDefault="00222716" w:rsidP="00222716">
      <w:pPr>
        <w:keepNext/>
      </w:pPr>
      <w:r>
        <w:rPr>
          <w:noProof/>
        </w:rPr>
        <w:drawing>
          <wp:inline distT="0" distB="0" distL="0" distR="0" wp14:anchorId="7AA9D627" wp14:editId="1AC1206D">
            <wp:extent cx="5753100" cy="2676525"/>
            <wp:effectExtent l="0" t="0" r="0" b="952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14:paraId="1CBC4A47" w14:textId="3FE3E5C0" w:rsidR="003D2EFB" w:rsidRDefault="00222716" w:rsidP="00222716">
      <w:pPr>
        <w:pStyle w:val="Bildetekst"/>
      </w:pPr>
      <w:bookmarkStart w:id="14" w:name="_Toc495612886"/>
      <w:r>
        <w:t xml:space="preserve">Figur </w:t>
      </w:r>
      <w:fldSimple w:instr=" SEQ Figur \* ARABIC ">
        <w:r>
          <w:rPr>
            <w:noProof/>
          </w:rPr>
          <w:t>11</w:t>
        </w:r>
      </w:fldSimple>
      <w:r>
        <w:t xml:space="preserve"> - simulerer 8400 spillere</w:t>
      </w:r>
      <w:bookmarkEnd w:id="14"/>
    </w:p>
    <w:p w14:paraId="36D28CE3" w14:textId="63B25F6A" w:rsidR="00222716" w:rsidRDefault="00222716" w:rsidP="00222716">
      <w:r>
        <w:t>Når vi passerer 8000 spillere oppstår det vår første klare feil – En spiller plasserer seg der du ser den røde ringen. Der blir også denne spilleren stående i still en god stund før han a) går tilbake til kartet med at han fikk en ny, og korrekt posisjon, eller b) han bare forsvant.</w:t>
      </w:r>
    </w:p>
    <w:p w14:paraId="4D03620A" w14:textId="7078787E" w:rsidR="00222716" w:rsidRDefault="00222716" w:rsidP="00222716">
      <w:r>
        <w:t>Fra 4000 til 8000 spillere begynner det å komme hyppigere og hyppigere Exceptions, men det kjører enda og spillere får enda koble til.</w:t>
      </w:r>
    </w:p>
    <w:p w14:paraId="1F88DDC1" w14:textId="77777777" w:rsidR="00222716" w:rsidRDefault="00222716" w:rsidP="00222716">
      <w:pPr>
        <w:keepNext/>
      </w:pPr>
      <w:r>
        <w:rPr>
          <w:noProof/>
        </w:rPr>
        <w:lastRenderedPageBreak/>
        <w:drawing>
          <wp:inline distT="0" distB="0" distL="0" distR="0" wp14:anchorId="6EA6250E" wp14:editId="79CB5335">
            <wp:extent cx="5743575" cy="1914525"/>
            <wp:effectExtent l="0" t="0" r="9525" b="952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1914525"/>
                    </a:xfrm>
                    <a:prstGeom prst="rect">
                      <a:avLst/>
                    </a:prstGeom>
                    <a:noFill/>
                    <a:ln>
                      <a:noFill/>
                    </a:ln>
                  </pic:spPr>
                </pic:pic>
              </a:graphicData>
            </a:graphic>
          </wp:inline>
        </w:drawing>
      </w:r>
    </w:p>
    <w:p w14:paraId="58B363A5" w14:textId="7AB53E84" w:rsidR="00222716" w:rsidRDefault="00222716" w:rsidP="00222716">
      <w:pPr>
        <w:pStyle w:val="Bildetekst"/>
      </w:pPr>
      <w:bookmarkStart w:id="15" w:name="_Toc495612887"/>
      <w:r>
        <w:t xml:space="preserve">Figur </w:t>
      </w:r>
      <w:fldSimple w:instr=" SEQ Figur \* ARABIC ">
        <w:r>
          <w:rPr>
            <w:noProof/>
          </w:rPr>
          <w:t>12</w:t>
        </w:r>
      </w:fldSimple>
      <w:r>
        <w:t xml:space="preserve"> - simulerer 9999 spillere</w:t>
      </w:r>
      <w:bookmarkEnd w:id="15"/>
    </w:p>
    <w:p w14:paraId="162C3F8D" w14:textId="4CE3AF2E" w:rsidR="00222716" w:rsidRDefault="00222716" w:rsidP="00222716">
      <w:r>
        <w:t>Og slutten er nådd!</w:t>
      </w:r>
    </w:p>
    <w:p w14:paraId="55C45F09" w14:textId="092E92CB" w:rsidR="00222716" w:rsidRDefault="00222716" w:rsidP="00222716">
      <w:r>
        <w:t>Målet i denne simuleringen var 10 000 spillere. Det vil si, som beskrevet over, at vi skulle hatt en total på 10 001 spillere tilkoblet. Men dessverre. Fra 8000 og ut har ting gått drastisk nedover. Minnebruket er nå på nesten 5GB. Men utrolig nok ikke mer prosessorbruk. Jeg hadde regnet med at den skulle øke også, men den har derimot gått litt nedover. Tipper det har en sammenheng med at det begynner å gå rimelig tomt for minne på maskin som kjører dette, og det derfor ikke lar seg gjøre å jobbe fortere.  Men 10001 spillere kom jeg aldri til. Jeg kom til 9999, men der var det stopp. Etter 15 minutter stod den enda på 9999 spillere. Antall beskjeder sendt og mottatt av server ble fortsatt oppdatert med spillerposisjonene oppdaterte seg ikke lengre. Det ble også kastet ConnectException</w:t>
      </w:r>
      <w:r w:rsidR="006A4672">
        <w:t>.</w:t>
      </w:r>
    </w:p>
    <w:p w14:paraId="5AC23D00" w14:textId="56AB5648" w:rsidR="006A4672" w:rsidRDefault="006A4672" w:rsidP="00222716">
      <w:r>
        <w:t xml:space="preserve">Nå er jeg ganske imponert over antallet, men samtidig ser jeg at det hadde vært stopp betraktelig tidligere om dette hadde vært noe mer avansert og trengt mer kommunikasjon. For i denne simuleringen kjøres det allerede forhåndsbestemte posisjoner. Som rapporteres inn til server av hver enkelt, som igjen server sender ut til samtlige. Så for et trekk får du n * antall spillere + n * antall spillere med beskjeder som sendes. </w:t>
      </w:r>
    </w:p>
    <w:p w14:paraId="0619E0A7" w14:textId="3F8C4770" w:rsidR="006A4672" w:rsidRDefault="006A4672" w:rsidP="00222716">
      <w:r>
        <w:t xml:space="preserve">Nå kan vel det meste i dette spillet ellers sjekkes direkte av spilleren siden han til enhver tid har et oppdatert kart over hvor alle andre er. Og hvor det er og ikke er vegger. Så det skulle vel strengt tatt ikke bli noen særlig mer trafikk om så de siste bevegelsesmetodene hadde blitt implementert. Det som genererer ekstra trafikk er når spillere kobler til, eller når spillere henter oppdaterte tall til statistikk. Men her hentes det i 3 kall. Det kunne lett vært endret til </w:t>
      </w:r>
      <w:r w:rsidR="00684647">
        <w:t>1 kall. Det vil si at 1/3 av kall for statistikk kunne vært fjernet. Men utenom det ser jeg ikke hvordan det kunne blitt egentlig noen flere kall eller trafikk generelt om bevegelse hadde vært komplett.</w:t>
      </w:r>
    </w:p>
    <w:p w14:paraId="039D6237" w14:textId="50F21AD7" w:rsidR="00684647" w:rsidRDefault="00684647" w:rsidP="00222716"/>
    <w:p w14:paraId="72FC922E" w14:textId="26DEAD51" w:rsidR="00684647" w:rsidRDefault="00684647" w:rsidP="00222716"/>
    <w:p w14:paraId="47ABD0DF" w14:textId="6E9152A3" w:rsidR="00684647" w:rsidRDefault="00684647" w:rsidP="00222716"/>
    <w:p w14:paraId="581C28F4" w14:textId="2ADC3B2F" w:rsidR="00684647" w:rsidRDefault="00684647" w:rsidP="00222716"/>
    <w:p w14:paraId="5DD7393D" w14:textId="77777777" w:rsidR="00684647" w:rsidRDefault="00684647" w:rsidP="00222716"/>
    <w:p w14:paraId="66E50597" w14:textId="4BC3DB69" w:rsidR="00684647" w:rsidRDefault="00684647" w:rsidP="00684647">
      <w:pPr>
        <w:pStyle w:val="Overskrift1"/>
        <w:numPr>
          <w:ilvl w:val="0"/>
          <w:numId w:val="0"/>
        </w:numPr>
        <w:ind w:left="431" w:hanging="431"/>
      </w:pPr>
      <w:r>
        <w:lastRenderedPageBreak/>
        <w:t>Installasjon</w:t>
      </w:r>
    </w:p>
    <w:p w14:paraId="33C522A9" w14:textId="3175BE73" w:rsidR="00684647" w:rsidRDefault="00684647" w:rsidP="00684647"/>
    <w:p w14:paraId="0D17FD6C" w14:textId="25157B55" w:rsidR="00684647" w:rsidRDefault="00684647" w:rsidP="00684647">
      <w:r>
        <w:t>For å kjøre i Eclipse, samme som før.</w:t>
      </w:r>
    </w:p>
    <w:p w14:paraId="442924AD" w14:textId="759937A3" w:rsidR="00684647" w:rsidRDefault="00684647" w:rsidP="00684647"/>
    <w:p w14:paraId="11F86127" w14:textId="018F40FC" w:rsidR="00684647" w:rsidRDefault="00684647" w:rsidP="00684647">
      <w:r>
        <w:t xml:space="preserve">Men ellers har jeg ikke noe å komme med. Som du sikkert ser i </w:t>
      </w:r>
      <w:r w:rsidR="001E44FC">
        <w:t>ZIP</w:t>
      </w:r>
      <w:r>
        <w:t xml:space="preserve"> filen så har jeg forsøkt. Men jeg har ikke fått til enda. Så dessverre har jeg lite å komme med her.</w:t>
      </w:r>
    </w:p>
    <w:p w14:paraId="75AE35F1" w14:textId="36B25CDF" w:rsidR="00684647" w:rsidRDefault="00684647" w:rsidP="00684647">
      <w:r>
        <w:t>Annet så at klienten må ha tilgang på Player, PlayerInterface, Maze, Box, BoxMaze, BoxMazeInterface, ClientRepositoryInterface.</w:t>
      </w:r>
    </w:p>
    <w:p w14:paraId="73A1B81E" w14:textId="46CFF33F" w:rsidR="00684647" w:rsidRDefault="00684647" w:rsidP="00684647">
      <w:r>
        <w:t>Serveren må ha tilgang på RMIServer, Player, PlayerInterface, ClientRepositoryInterface, ClientRepository.</w:t>
      </w:r>
    </w:p>
    <w:p w14:paraId="0F19916D" w14:textId="2CDEFAE7" w:rsidR="00684647" w:rsidRPr="00684647" w:rsidRDefault="00684647" w:rsidP="00684647">
      <w:r>
        <w:t>Det i en virkelig verden. Slik som det er satt opp pr nå med simulering også må både klient og server også ha VirtualUser og PositionInMaze i tillegg.</w:t>
      </w:r>
    </w:p>
    <w:p w14:paraId="4396F9B8" w14:textId="220F9C91" w:rsidR="00684647" w:rsidRDefault="00684647" w:rsidP="00222716"/>
    <w:p w14:paraId="4BF628FD" w14:textId="36B2DBC6" w:rsidR="001E44FC" w:rsidRDefault="001E44FC" w:rsidP="00222716"/>
    <w:p w14:paraId="06A5F8E6" w14:textId="728F904F" w:rsidR="001E44FC" w:rsidRDefault="001E44FC" w:rsidP="00222716"/>
    <w:p w14:paraId="08A02BB3" w14:textId="1702C8C1" w:rsidR="001E44FC" w:rsidRPr="00222716" w:rsidRDefault="001E44FC" w:rsidP="00222716">
      <w:r>
        <w:t>Så jeg har nok ikke kommet helt i mål enda med oppgaven, men håper at dette skulle i hvert fall holde til at den er bestått. Så skal jeg ikke bruke mer tid, siden jeg allerede er langt over leverin</w:t>
      </w:r>
      <w:r w:rsidR="00FE1789">
        <w:t>gsfrist og krysser fingrene for</w:t>
      </w:r>
      <w:r>
        <w:t xml:space="preserve"> at </w:t>
      </w:r>
      <w:r w:rsidR="00FE1789">
        <w:t xml:space="preserve">det går </w:t>
      </w:r>
      <w:bookmarkStart w:id="16" w:name="_GoBack"/>
      <w:bookmarkEnd w:id="16"/>
      <w:r>
        <w:t>litt bedre på neste oppgave.</w:t>
      </w:r>
    </w:p>
    <w:sectPr w:rsidR="001E44FC" w:rsidRPr="00222716" w:rsidSect="00C90D81">
      <w:headerReference w:type="even" r:id="rId31"/>
      <w:headerReference w:type="default" r:id="rId32"/>
      <w:footerReference w:type="default" r:id="rId33"/>
      <w:headerReference w:type="first" r:id="rId34"/>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01179" w14:textId="77777777" w:rsidR="001E44FC" w:rsidRDefault="001E44FC" w:rsidP="00A4364D">
      <w:r>
        <w:separator/>
      </w:r>
    </w:p>
  </w:endnote>
  <w:endnote w:type="continuationSeparator" w:id="0">
    <w:p w14:paraId="25328868" w14:textId="77777777" w:rsidR="001E44FC" w:rsidRDefault="001E44FC" w:rsidP="00A43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37810" w14:textId="77777777" w:rsidR="001E44FC" w:rsidRDefault="001E44FC">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452950"/>
      <w:docPartObj>
        <w:docPartGallery w:val="Page Numbers (Bottom of Page)"/>
        <w:docPartUnique/>
      </w:docPartObj>
    </w:sdtPr>
    <w:sdtContent>
      <w:sdt>
        <w:sdtPr>
          <w:id w:val="1728636285"/>
          <w:docPartObj>
            <w:docPartGallery w:val="Page Numbers (Top of Page)"/>
            <w:docPartUnique/>
          </w:docPartObj>
        </w:sdtPr>
        <w:sdtContent>
          <w:p w14:paraId="39B4623D" w14:textId="3FA06683" w:rsidR="001E44FC" w:rsidRDefault="001E44FC" w:rsidP="00915D89">
            <w:pPr>
              <w:pStyle w:val="Bunntekst"/>
              <w:jc w:val="center"/>
            </w:pPr>
            <w:r>
              <w:t xml:space="preserve">Side </w:t>
            </w:r>
            <w:r>
              <w:rPr>
                <w:b/>
                <w:bCs/>
                <w:sz w:val="24"/>
              </w:rPr>
              <w:fldChar w:fldCharType="begin"/>
            </w:r>
            <w:r>
              <w:rPr>
                <w:b/>
                <w:bCs/>
              </w:rPr>
              <w:instrText xml:space="preserve"> PAGE </w:instrText>
            </w:r>
            <w:r>
              <w:rPr>
                <w:b/>
                <w:bCs/>
                <w:sz w:val="24"/>
              </w:rPr>
              <w:fldChar w:fldCharType="separate"/>
            </w:r>
            <w:r w:rsidR="00FE1789">
              <w:rPr>
                <w:b/>
                <w:bCs/>
                <w:noProof/>
              </w:rPr>
              <w:t>9</w:t>
            </w:r>
            <w:r>
              <w:rPr>
                <w:b/>
                <w:bCs/>
                <w:sz w:val="24"/>
              </w:rPr>
              <w:fldChar w:fldCharType="end"/>
            </w:r>
            <w:r>
              <w:t xml:space="preserve"> av </w:t>
            </w:r>
            <w:r>
              <w:rPr>
                <w:b/>
                <w:bCs/>
                <w:sz w:val="24"/>
              </w:rPr>
              <w:fldChar w:fldCharType="begin"/>
            </w:r>
            <w:r>
              <w:rPr>
                <w:b/>
                <w:bCs/>
                <w:sz w:val="24"/>
              </w:rPr>
              <w:instrText xml:space="preserve"> SECTIONPAGES  </w:instrText>
            </w:r>
            <w:r>
              <w:rPr>
                <w:b/>
                <w:bCs/>
                <w:sz w:val="24"/>
              </w:rPr>
              <w:fldChar w:fldCharType="separate"/>
            </w:r>
            <w:r w:rsidR="00FE1789">
              <w:rPr>
                <w:b/>
                <w:bCs/>
                <w:noProof/>
                <w:sz w:val="24"/>
              </w:rPr>
              <w:t>9</w:t>
            </w:r>
            <w:r>
              <w:rPr>
                <w:b/>
                <w:bCs/>
                <w:sz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880DA" w14:textId="77777777" w:rsidR="001E44FC" w:rsidRDefault="001E44FC" w:rsidP="00A4364D">
      <w:r>
        <w:separator/>
      </w:r>
    </w:p>
  </w:footnote>
  <w:footnote w:type="continuationSeparator" w:id="0">
    <w:p w14:paraId="324A4489" w14:textId="77777777" w:rsidR="001E44FC" w:rsidRDefault="001E44FC" w:rsidP="00A43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4F264" w14:textId="77777777" w:rsidR="001E44FC" w:rsidRDefault="001E44FC">
    <w:pPr>
      <w:pStyle w:val="Topptekst"/>
    </w:pPr>
    <w:r>
      <w:rPr>
        <w:noProof/>
      </w:rPr>
      <w:pict w14:anchorId="37CE0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5" o:spid="_x0000_s2076" type="#_x0000_t75" style="position:absolute;margin-left:0;margin-top:0;width:595.45pt;height:842.05pt;z-index:-251657216;mso-position-horizontal:center;mso-position-horizontal-relative:margin;mso-position-vertical:center;mso-position-vertical-relative:margin" o:allowincell="f">
          <v:imagedata r:id="rId1" o:title="norskMøns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70868" w14:textId="77777777" w:rsidR="001E44FC" w:rsidRDefault="001E44FC">
    <w:pPr>
      <w:pStyle w:val="Topptekst"/>
    </w:pPr>
    <w:r>
      <w:rPr>
        <w:noProof/>
      </w:rPr>
      <w:pict w14:anchorId="75128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6" o:spid="_x0000_s2077" type="#_x0000_t75" style="position:absolute;margin-left:0;margin-top:0;width:595.45pt;height:842.05pt;z-index:-251656192;mso-position-horizontal:center;mso-position-horizontal-relative:margin;mso-position-vertical:center;mso-position-vertical-relative:margin" o:allowincell="f">
          <v:imagedata r:id="rId1" o:title="norskMønst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4AA65" w14:textId="77777777" w:rsidR="001E44FC" w:rsidRDefault="001E44FC">
    <w:pPr>
      <w:pStyle w:val="Topptekst"/>
    </w:pPr>
    <w:r>
      <w:rPr>
        <w:noProof/>
      </w:rPr>
      <w:drawing>
        <wp:anchor distT="0" distB="0" distL="114300" distR="114300" simplePos="0" relativeHeight="251667456" behindDoc="1" locked="0" layoutInCell="1" allowOverlap="1" wp14:anchorId="6424657F" wp14:editId="63569CDD">
          <wp:simplePos x="0" y="0"/>
          <wp:positionH relativeFrom="page">
            <wp:align>left</wp:align>
          </wp:positionH>
          <wp:positionV relativeFrom="page">
            <wp:align>top</wp:align>
          </wp:positionV>
          <wp:extent cx="7560923" cy="10691998"/>
          <wp:effectExtent l="0" t="0" r="2540" b="0"/>
          <wp:wrapNone/>
          <wp:docPr id="7" name="Bilde 7"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grunnsbilder-2.jpg"/>
                  <pic:cNvPicPr/>
                </pic:nvPicPr>
                <pic:blipFill>
                  <a:blip r:embed="rId1">
                    <a:extLst>
                      <a:ext uri="{28A0092B-C50C-407E-A947-70E740481C1C}">
                        <a14:useLocalDpi xmlns:a14="http://schemas.microsoft.com/office/drawing/2010/main" val="0"/>
                      </a:ext>
                    </a:extLst>
                  </a:blip>
                  <a:stretch>
                    <a:fillRect/>
                  </a:stretch>
                </pic:blipFill>
                <pic:spPr>
                  <a:xfrm>
                    <a:off x="0" y="0"/>
                    <a:ext cx="7560923" cy="1069199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64298" w14:textId="77777777" w:rsidR="001E44FC" w:rsidRDefault="001E44FC">
    <w:pPr>
      <w:pStyle w:val="Topptekst"/>
    </w:pPr>
    <w:r>
      <w:rPr>
        <w:noProof/>
      </w:rPr>
      <w:pict w14:anchorId="0CCCC1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8" o:spid="_x0000_s2079" type="#_x0000_t75" style="position:absolute;margin-left:0;margin-top:0;width:595.45pt;height:842.05pt;z-index:-251654144;mso-position-horizontal:center;mso-position-horizontal-relative:margin;mso-position-vertical:center;mso-position-vertical-relative:margin" o:allowincell="f">
          <v:imagedata r:id="rId1" o:title="norskMønster"/>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7DBAC" w14:textId="77777777" w:rsidR="001E44FC" w:rsidRDefault="001E44FC">
    <w:pPr>
      <w:pStyle w:val="Top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B2B28" w14:textId="77777777" w:rsidR="001E44FC" w:rsidRDefault="001E44FC">
    <w:pPr>
      <w:pStyle w:val="Topptekst"/>
    </w:pPr>
    <w:r>
      <w:rPr>
        <w:noProof/>
      </w:rPr>
      <w:pict w14:anchorId="26251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7" o:spid="_x0000_s2078" type="#_x0000_t75" style="position:absolute;margin-left:0;margin-top:0;width:595.45pt;height:842.05pt;z-index:-251655168;mso-position-horizontal:center;mso-position-horizontal-relative:margin;mso-position-vertical:center;mso-position-vertical-relative:margin" o:allowincell="f">
          <v:imagedata r:id="rId1" o:title="norskMønster"/>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D302F" w14:textId="77777777" w:rsidR="001E44FC" w:rsidRDefault="001E44FC">
    <w:pPr>
      <w:pStyle w:val="Topptekst"/>
    </w:pPr>
    <w:r>
      <w:rPr>
        <w:noProof/>
      </w:rPr>
      <w:pict w14:anchorId="7918C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51" o:spid="_x0000_s2082" type="#_x0000_t75" style="position:absolute;margin-left:0;margin-top:0;width:595.45pt;height:842.05pt;z-index:-251651072;mso-position-horizontal:center;mso-position-horizontal-relative:margin;mso-position-vertical:center;mso-position-vertical-relative:margin" o:allowincell="f">
          <v:imagedata r:id="rId1" o:title="norskMønster"/>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F0540" w14:textId="77777777" w:rsidR="001E44FC" w:rsidRDefault="001E44FC">
    <w:pPr>
      <w:pStyle w:val="Top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AC546" w14:textId="77777777" w:rsidR="001E44FC" w:rsidRDefault="001E44FC">
    <w:pPr>
      <w:pStyle w:val="Topptekst"/>
    </w:pPr>
    <w:r>
      <w:rPr>
        <w:noProof/>
      </w:rPr>
      <w:pict w14:anchorId="4653E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50" o:spid="_x0000_s2081" type="#_x0000_t75" style="position:absolute;margin-left:0;margin-top:0;width:595.45pt;height:842.05pt;z-index:-251652096;mso-position-horizontal:center;mso-position-horizontal-relative:margin;mso-position-vertical:center;mso-position-vertical-relative:margin" o:allowincell="f">
          <v:imagedata r:id="rId1" o:title="norskMønst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D04A83"/>
    <w:multiLevelType w:val="multilevel"/>
    <w:tmpl w:val="A858EAA8"/>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7E62595E"/>
    <w:multiLevelType w:val="hybridMultilevel"/>
    <w:tmpl w:val="5D666528"/>
    <w:lvl w:ilvl="0" w:tplc="8E6A135E">
      <w:numFmt w:val="bullet"/>
      <w:lvlText w:val=""/>
      <w:lvlJc w:val="left"/>
      <w:pPr>
        <w:ind w:left="720" w:hanging="360"/>
      </w:pPr>
      <w:rPr>
        <w:rFonts w:ascii="Symbol" w:eastAsiaTheme="minorEastAsia"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b-NO" w:vendorID="64" w:dllVersion="6" w:nlCheck="1" w:checkStyle="0"/>
  <w:activeWritingStyle w:appName="MSWord" w:lang="nb-NO" w:vendorID="64" w:dllVersion="0" w:nlCheck="1" w:checkStyle="0"/>
  <w:attachedTemplate r:id="rId1"/>
  <w:defaultTabStop w:val="708"/>
  <w:hyphenationZone w:val="425"/>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B63"/>
    <w:rsid w:val="0003626E"/>
    <w:rsid w:val="000A1CCF"/>
    <w:rsid w:val="00116914"/>
    <w:rsid w:val="001968DF"/>
    <w:rsid w:val="001B03EA"/>
    <w:rsid w:val="001B3F1A"/>
    <w:rsid w:val="001E44FC"/>
    <w:rsid w:val="001F76C6"/>
    <w:rsid w:val="00206703"/>
    <w:rsid w:val="002145F7"/>
    <w:rsid w:val="00222716"/>
    <w:rsid w:val="00233A64"/>
    <w:rsid w:val="00243C59"/>
    <w:rsid w:val="00253AC4"/>
    <w:rsid w:val="003244C4"/>
    <w:rsid w:val="00351FC5"/>
    <w:rsid w:val="00353114"/>
    <w:rsid w:val="003D2EFB"/>
    <w:rsid w:val="003D68C6"/>
    <w:rsid w:val="003E3FB3"/>
    <w:rsid w:val="00447110"/>
    <w:rsid w:val="00480E60"/>
    <w:rsid w:val="0048418C"/>
    <w:rsid w:val="00484458"/>
    <w:rsid w:val="004F3B63"/>
    <w:rsid w:val="00584432"/>
    <w:rsid w:val="005866FB"/>
    <w:rsid w:val="005F6B87"/>
    <w:rsid w:val="00684647"/>
    <w:rsid w:val="006A4672"/>
    <w:rsid w:val="006B23C1"/>
    <w:rsid w:val="006E0D36"/>
    <w:rsid w:val="007054A5"/>
    <w:rsid w:val="00734A23"/>
    <w:rsid w:val="00735A71"/>
    <w:rsid w:val="007548F3"/>
    <w:rsid w:val="007673B9"/>
    <w:rsid w:val="007767CC"/>
    <w:rsid w:val="00781CE3"/>
    <w:rsid w:val="00787135"/>
    <w:rsid w:val="00790007"/>
    <w:rsid w:val="007A2B22"/>
    <w:rsid w:val="007A6C6F"/>
    <w:rsid w:val="007B09D3"/>
    <w:rsid w:val="007B70B3"/>
    <w:rsid w:val="007F1090"/>
    <w:rsid w:val="0082077A"/>
    <w:rsid w:val="008A15CD"/>
    <w:rsid w:val="008B38FA"/>
    <w:rsid w:val="008F6039"/>
    <w:rsid w:val="00911428"/>
    <w:rsid w:val="00915D89"/>
    <w:rsid w:val="009917C3"/>
    <w:rsid w:val="009961FB"/>
    <w:rsid w:val="009B0B92"/>
    <w:rsid w:val="009C623E"/>
    <w:rsid w:val="00A4364D"/>
    <w:rsid w:val="00A92E1D"/>
    <w:rsid w:val="00AA5EA0"/>
    <w:rsid w:val="00AF42E7"/>
    <w:rsid w:val="00AF50F6"/>
    <w:rsid w:val="00B11310"/>
    <w:rsid w:val="00B22F30"/>
    <w:rsid w:val="00B82E25"/>
    <w:rsid w:val="00BD4244"/>
    <w:rsid w:val="00BE0BEF"/>
    <w:rsid w:val="00C17C1E"/>
    <w:rsid w:val="00C40122"/>
    <w:rsid w:val="00C62C47"/>
    <w:rsid w:val="00C70E27"/>
    <w:rsid w:val="00C77FB6"/>
    <w:rsid w:val="00C90D81"/>
    <w:rsid w:val="00CF19D1"/>
    <w:rsid w:val="00D03179"/>
    <w:rsid w:val="00D854BA"/>
    <w:rsid w:val="00DC5F0C"/>
    <w:rsid w:val="00DE0776"/>
    <w:rsid w:val="00DF436C"/>
    <w:rsid w:val="00EC0C64"/>
    <w:rsid w:val="00F326EE"/>
    <w:rsid w:val="00F864C1"/>
    <w:rsid w:val="00FA69E2"/>
    <w:rsid w:val="00FC43AF"/>
    <w:rsid w:val="00FD114E"/>
    <w:rsid w:val="00FD20FC"/>
    <w:rsid w:val="00FE1789"/>
    <w:rsid w:val="00FF23F6"/>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3"/>
    <o:shapelayout v:ext="edit">
      <o:idmap v:ext="edit" data="1"/>
    </o:shapelayout>
  </w:shapeDefaults>
  <w:decimalSymbol w:val=","/>
  <w:listSeparator w:val=";"/>
  <w14:docId w14:val="7431F7FF"/>
  <w14:defaultImageDpi w14:val="300"/>
  <w15:docId w15:val="{54B39ABC-1921-4E31-BA2F-0EB28EAB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6B87"/>
    <w:pPr>
      <w:spacing w:after="240" w:line="288" w:lineRule="auto"/>
    </w:pPr>
    <w:rPr>
      <w:rFonts w:ascii="Times New Roman" w:hAnsi="Times New Roman"/>
      <w:sz w:val="22"/>
    </w:rPr>
  </w:style>
  <w:style w:type="paragraph" w:styleId="Overskrift1">
    <w:name w:val="heading 1"/>
    <w:basedOn w:val="Normal"/>
    <w:next w:val="Normal"/>
    <w:link w:val="Overskrift1Tegn"/>
    <w:uiPriority w:val="9"/>
    <w:qFormat/>
    <w:rsid w:val="00AA5EA0"/>
    <w:pPr>
      <w:keepNext/>
      <w:keepLines/>
      <w:numPr>
        <w:numId w:val="1"/>
      </w:numPr>
      <w:spacing w:before="240" w:after="0"/>
      <w:ind w:left="431" w:hanging="431"/>
      <w:outlineLvl w:val="0"/>
    </w:pPr>
    <w:rPr>
      <w:rFonts w:ascii="Arial" w:eastAsiaTheme="majorEastAsia" w:hAnsi="Arial" w:cstheme="majorBidi"/>
      <w:b/>
      <w:sz w:val="34"/>
      <w:szCs w:val="32"/>
    </w:rPr>
  </w:style>
  <w:style w:type="paragraph" w:styleId="Overskrift2">
    <w:name w:val="heading 2"/>
    <w:basedOn w:val="Normal"/>
    <w:next w:val="Normal"/>
    <w:link w:val="Overskrift2Tegn"/>
    <w:uiPriority w:val="9"/>
    <w:unhideWhenUsed/>
    <w:qFormat/>
    <w:rsid w:val="00AA5EA0"/>
    <w:pPr>
      <w:keepNext/>
      <w:keepLines/>
      <w:numPr>
        <w:ilvl w:val="1"/>
        <w:numId w:val="1"/>
      </w:numPr>
      <w:spacing w:before="240" w:after="0" w:line="240" w:lineRule="auto"/>
      <w:ind w:left="578" w:hanging="578"/>
      <w:outlineLvl w:val="1"/>
    </w:pPr>
    <w:rPr>
      <w:rFonts w:ascii="Arial" w:eastAsiaTheme="majorEastAsia" w:hAnsi="Arial" w:cstheme="majorBidi"/>
      <w:b/>
      <w:sz w:val="30"/>
      <w:szCs w:val="26"/>
    </w:rPr>
  </w:style>
  <w:style w:type="paragraph" w:styleId="Overskrift3">
    <w:name w:val="heading 3"/>
    <w:basedOn w:val="Normal"/>
    <w:next w:val="Normal"/>
    <w:link w:val="Overskrift3Tegn"/>
    <w:uiPriority w:val="9"/>
    <w:unhideWhenUsed/>
    <w:qFormat/>
    <w:rsid w:val="00AA5EA0"/>
    <w:pPr>
      <w:keepNext/>
      <w:keepLines/>
      <w:numPr>
        <w:ilvl w:val="2"/>
        <w:numId w:val="1"/>
      </w:numPr>
      <w:spacing w:before="240" w:after="0" w:line="240" w:lineRule="auto"/>
      <w:outlineLvl w:val="2"/>
    </w:pPr>
    <w:rPr>
      <w:rFonts w:ascii="Arial" w:eastAsiaTheme="majorEastAsia" w:hAnsi="Arial" w:cstheme="majorBidi"/>
      <w:b/>
      <w:sz w:val="26"/>
    </w:rPr>
  </w:style>
  <w:style w:type="paragraph" w:styleId="Overskrift4">
    <w:name w:val="heading 4"/>
    <w:basedOn w:val="Normal"/>
    <w:next w:val="Normal"/>
    <w:link w:val="Overskrift4Tegn"/>
    <w:uiPriority w:val="9"/>
    <w:unhideWhenUsed/>
    <w:qFormat/>
    <w:rsid w:val="00AA5EA0"/>
    <w:pPr>
      <w:keepNext/>
      <w:keepLines/>
      <w:numPr>
        <w:ilvl w:val="3"/>
        <w:numId w:val="1"/>
      </w:numPr>
      <w:spacing w:before="240" w:after="0" w:line="240" w:lineRule="auto"/>
      <w:ind w:left="862" w:hanging="862"/>
      <w:outlineLvl w:val="3"/>
    </w:pPr>
    <w:rPr>
      <w:rFonts w:ascii="Arial" w:eastAsiaTheme="majorEastAsia" w:hAnsi="Arial" w:cstheme="majorBidi"/>
      <w:b/>
      <w:iCs/>
    </w:rPr>
  </w:style>
  <w:style w:type="paragraph" w:styleId="Overskrift5">
    <w:name w:val="heading 5"/>
    <w:basedOn w:val="Normal"/>
    <w:next w:val="Normal"/>
    <w:link w:val="Overskrift5Tegn"/>
    <w:uiPriority w:val="9"/>
    <w:unhideWhenUsed/>
    <w:rsid w:val="00AA5EA0"/>
    <w:pPr>
      <w:keepNext/>
      <w:keepLines/>
      <w:numPr>
        <w:ilvl w:val="4"/>
        <w:numId w:val="1"/>
      </w:numPr>
      <w:spacing w:before="240" w:after="0" w:line="240" w:lineRule="auto"/>
      <w:ind w:left="1009" w:hanging="1009"/>
      <w:outlineLvl w:val="4"/>
    </w:pPr>
    <w:rPr>
      <w:rFonts w:ascii="Arial" w:eastAsiaTheme="majorEastAsia" w:hAnsi="Arial" w:cstheme="majorBidi"/>
      <w:b/>
    </w:rPr>
  </w:style>
  <w:style w:type="paragraph" w:styleId="Overskrift6">
    <w:name w:val="heading 6"/>
    <w:basedOn w:val="Normal"/>
    <w:next w:val="Normal"/>
    <w:link w:val="Overskrift6Tegn"/>
    <w:uiPriority w:val="9"/>
    <w:semiHidden/>
    <w:unhideWhenUsed/>
    <w:rsid w:val="00911428"/>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Overskrift7">
    <w:name w:val="heading 7"/>
    <w:basedOn w:val="Normal"/>
    <w:next w:val="Normal"/>
    <w:link w:val="Overskrift7Tegn"/>
    <w:uiPriority w:val="9"/>
    <w:semiHidden/>
    <w:unhideWhenUsed/>
    <w:qFormat/>
    <w:rsid w:val="00911428"/>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Overskrift8">
    <w:name w:val="heading 8"/>
    <w:basedOn w:val="Normal"/>
    <w:next w:val="Normal"/>
    <w:link w:val="Overskrift8Tegn"/>
    <w:uiPriority w:val="9"/>
    <w:semiHidden/>
    <w:unhideWhenUsed/>
    <w:qFormat/>
    <w:rsid w:val="0091142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91142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4364D"/>
    <w:pPr>
      <w:tabs>
        <w:tab w:val="center" w:pos="4536"/>
        <w:tab w:val="right" w:pos="9072"/>
      </w:tabs>
    </w:pPr>
  </w:style>
  <w:style w:type="character" w:customStyle="1" w:styleId="TopptekstTegn">
    <w:name w:val="Topptekst Tegn"/>
    <w:basedOn w:val="Standardskriftforavsnitt"/>
    <w:link w:val="Topptekst"/>
    <w:uiPriority w:val="99"/>
    <w:rsid w:val="00A4364D"/>
  </w:style>
  <w:style w:type="paragraph" w:styleId="Bunntekst">
    <w:name w:val="footer"/>
    <w:basedOn w:val="Normal"/>
    <w:link w:val="BunntekstTegn"/>
    <w:uiPriority w:val="99"/>
    <w:unhideWhenUsed/>
    <w:rsid w:val="00A4364D"/>
    <w:pPr>
      <w:tabs>
        <w:tab w:val="center" w:pos="4536"/>
        <w:tab w:val="right" w:pos="9072"/>
      </w:tabs>
    </w:pPr>
  </w:style>
  <w:style w:type="character" w:customStyle="1" w:styleId="BunntekstTegn">
    <w:name w:val="Bunntekst Tegn"/>
    <w:basedOn w:val="Standardskriftforavsnitt"/>
    <w:link w:val="Bunntekst"/>
    <w:uiPriority w:val="99"/>
    <w:rsid w:val="00A4364D"/>
  </w:style>
  <w:style w:type="paragraph" w:customStyle="1" w:styleId="Overskrift1unr">
    <w:name w:val="Overskrift 1 u nr"/>
    <w:basedOn w:val="Overskrift1"/>
    <w:next w:val="Normal"/>
    <w:link w:val="Overskrift1unrTegn"/>
    <w:uiPriority w:val="10"/>
    <w:qFormat/>
    <w:rsid w:val="007673B9"/>
    <w:pPr>
      <w:numPr>
        <w:numId w:val="0"/>
      </w:numPr>
    </w:pPr>
    <w:rPr>
      <w:rFonts w:cs="Arial"/>
      <w:szCs w:val="34"/>
    </w:rPr>
  </w:style>
  <w:style w:type="paragraph" w:customStyle="1" w:styleId="Overskrift2unr">
    <w:name w:val="Overskrift 2 u nr"/>
    <w:basedOn w:val="Overskrift2"/>
    <w:next w:val="Normal"/>
    <w:uiPriority w:val="10"/>
    <w:qFormat/>
    <w:rsid w:val="007673B9"/>
    <w:pPr>
      <w:numPr>
        <w:ilvl w:val="0"/>
        <w:numId w:val="0"/>
      </w:numPr>
    </w:pPr>
  </w:style>
  <w:style w:type="character" w:customStyle="1" w:styleId="Overskrift1unrTegn">
    <w:name w:val="Overskrift 1 u nr Tegn"/>
    <w:basedOn w:val="Standardskriftforavsnitt"/>
    <w:link w:val="Overskrift1unr"/>
    <w:uiPriority w:val="10"/>
    <w:rsid w:val="007673B9"/>
    <w:rPr>
      <w:rFonts w:ascii="Arial" w:eastAsiaTheme="majorEastAsia" w:hAnsi="Arial" w:cs="Arial"/>
      <w:b/>
      <w:sz w:val="34"/>
      <w:szCs w:val="34"/>
    </w:rPr>
  </w:style>
  <w:style w:type="paragraph" w:customStyle="1" w:styleId="Overskrift3unr">
    <w:name w:val="Overskrift 3 u nr"/>
    <w:basedOn w:val="Overskrift3"/>
    <w:next w:val="Normal"/>
    <w:uiPriority w:val="10"/>
    <w:qFormat/>
    <w:rsid w:val="007673B9"/>
    <w:pPr>
      <w:numPr>
        <w:ilvl w:val="0"/>
        <w:numId w:val="0"/>
      </w:numPr>
    </w:pPr>
  </w:style>
  <w:style w:type="paragraph" w:customStyle="1" w:styleId="Overskrift4unr">
    <w:name w:val="Overskrift 4 u nr"/>
    <w:basedOn w:val="Overskrift4"/>
    <w:next w:val="Normal"/>
    <w:uiPriority w:val="10"/>
    <w:qFormat/>
    <w:rsid w:val="00DE0776"/>
    <w:pPr>
      <w:numPr>
        <w:ilvl w:val="0"/>
        <w:numId w:val="0"/>
      </w:numPr>
    </w:pPr>
  </w:style>
  <w:style w:type="character" w:customStyle="1" w:styleId="Overskrift1Tegn">
    <w:name w:val="Overskrift 1 Tegn"/>
    <w:basedOn w:val="Standardskriftforavsnitt"/>
    <w:link w:val="Overskrift1"/>
    <w:uiPriority w:val="9"/>
    <w:rsid w:val="00AA5EA0"/>
    <w:rPr>
      <w:rFonts w:ascii="Arial" w:eastAsiaTheme="majorEastAsia" w:hAnsi="Arial" w:cstheme="majorBidi"/>
      <w:b/>
      <w:sz w:val="34"/>
      <w:szCs w:val="32"/>
    </w:rPr>
  </w:style>
  <w:style w:type="character" w:customStyle="1" w:styleId="Overskrift2Tegn">
    <w:name w:val="Overskrift 2 Tegn"/>
    <w:basedOn w:val="Standardskriftforavsnitt"/>
    <w:link w:val="Overskrift2"/>
    <w:uiPriority w:val="9"/>
    <w:rsid w:val="00AA5EA0"/>
    <w:rPr>
      <w:rFonts w:ascii="Arial" w:eastAsiaTheme="majorEastAsia" w:hAnsi="Arial" w:cstheme="majorBidi"/>
      <w:b/>
      <w:sz w:val="30"/>
      <w:szCs w:val="26"/>
    </w:rPr>
  </w:style>
  <w:style w:type="character" w:customStyle="1" w:styleId="Overskrift3Tegn">
    <w:name w:val="Overskrift 3 Tegn"/>
    <w:basedOn w:val="Standardskriftforavsnitt"/>
    <w:link w:val="Overskrift3"/>
    <w:uiPriority w:val="9"/>
    <w:rsid w:val="00AA5EA0"/>
    <w:rPr>
      <w:rFonts w:ascii="Arial" w:eastAsiaTheme="majorEastAsia" w:hAnsi="Arial" w:cstheme="majorBidi"/>
      <w:b/>
      <w:sz w:val="26"/>
    </w:rPr>
  </w:style>
  <w:style w:type="character" w:customStyle="1" w:styleId="Overskrift4Tegn">
    <w:name w:val="Overskrift 4 Tegn"/>
    <w:basedOn w:val="Standardskriftforavsnitt"/>
    <w:link w:val="Overskrift4"/>
    <w:uiPriority w:val="9"/>
    <w:rsid w:val="00AA5EA0"/>
    <w:rPr>
      <w:rFonts w:ascii="Arial" w:eastAsiaTheme="majorEastAsia" w:hAnsi="Arial" w:cstheme="majorBidi"/>
      <w:b/>
      <w:iCs/>
      <w:sz w:val="22"/>
    </w:rPr>
  </w:style>
  <w:style w:type="character" w:customStyle="1" w:styleId="Overskrift5Tegn">
    <w:name w:val="Overskrift 5 Tegn"/>
    <w:basedOn w:val="Standardskriftforavsnitt"/>
    <w:link w:val="Overskrift5"/>
    <w:uiPriority w:val="9"/>
    <w:rsid w:val="00AA5EA0"/>
    <w:rPr>
      <w:rFonts w:ascii="Arial" w:eastAsiaTheme="majorEastAsia" w:hAnsi="Arial" w:cstheme="majorBidi"/>
      <w:b/>
      <w:sz w:val="22"/>
    </w:rPr>
  </w:style>
  <w:style w:type="character" w:customStyle="1" w:styleId="Overskrift6Tegn">
    <w:name w:val="Overskrift 6 Tegn"/>
    <w:basedOn w:val="Standardskriftforavsnitt"/>
    <w:link w:val="Overskrift6"/>
    <w:uiPriority w:val="9"/>
    <w:semiHidden/>
    <w:rsid w:val="00911428"/>
    <w:rPr>
      <w:rFonts w:asciiTheme="majorHAnsi" w:eastAsiaTheme="majorEastAsia" w:hAnsiTheme="majorHAnsi" w:cstheme="majorBidi"/>
      <w:color w:val="243F60" w:themeColor="accent1" w:themeShade="7F"/>
    </w:rPr>
  </w:style>
  <w:style w:type="character" w:customStyle="1" w:styleId="Overskrift7Tegn">
    <w:name w:val="Overskrift 7 Tegn"/>
    <w:basedOn w:val="Standardskriftforavsnitt"/>
    <w:link w:val="Overskrift7"/>
    <w:uiPriority w:val="9"/>
    <w:semiHidden/>
    <w:rsid w:val="00911428"/>
    <w:rPr>
      <w:rFonts w:asciiTheme="majorHAnsi" w:eastAsiaTheme="majorEastAsia" w:hAnsiTheme="majorHAnsi" w:cstheme="majorBidi"/>
      <w:i/>
      <w:iCs/>
      <w:color w:val="243F60" w:themeColor="accent1" w:themeShade="7F"/>
    </w:rPr>
  </w:style>
  <w:style w:type="character" w:customStyle="1" w:styleId="Overskrift8Tegn">
    <w:name w:val="Overskrift 8 Tegn"/>
    <w:basedOn w:val="Standardskriftforavsnitt"/>
    <w:link w:val="Overskrift8"/>
    <w:uiPriority w:val="9"/>
    <w:semiHidden/>
    <w:rsid w:val="00911428"/>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foravsnitt"/>
    <w:link w:val="Overskrift9"/>
    <w:uiPriority w:val="9"/>
    <w:semiHidden/>
    <w:rsid w:val="00911428"/>
    <w:rPr>
      <w:rFonts w:asciiTheme="majorHAnsi" w:eastAsiaTheme="majorEastAsia" w:hAnsiTheme="majorHAnsi" w:cstheme="majorBidi"/>
      <w:i/>
      <w:iCs/>
      <w:color w:val="272727" w:themeColor="text1" w:themeTint="D8"/>
      <w:sz w:val="21"/>
      <w:szCs w:val="21"/>
    </w:rPr>
  </w:style>
  <w:style w:type="paragraph" w:styleId="Overskriftforinnholdsfortegnelse">
    <w:name w:val="TOC Heading"/>
    <w:basedOn w:val="Overskrift1"/>
    <w:next w:val="Normal"/>
    <w:uiPriority w:val="39"/>
    <w:unhideWhenUsed/>
    <w:qFormat/>
    <w:rsid w:val="00AA5EA0"/>
    <w:pPr>
      <w:numPr>
        <w:numId w:val="0"/>
      </w:numPr>
      <w:spacing w:line="259" w:lineRule="auto"/>
      <w:outlineLvl w:val="9"/>
    </w:pPr>
    <w:rPr>
      <w:b w:val="0"/>
    </w:rPr>
  </w:style>
  <w:style w:type="paragraph" w:styleId="INNH1">
    <w:name w:val="toc 1"/>
    <w:basedOn w:val="Normal"/>
    <w:next w:val="Normal"/>
    <w:autoRedefine/>
    <w:uiPriority w:val="39"/>
    <w:unhideWhenUsed/>
    <w:rsid w:val="00911428"/>
    <w:pPr>
      <w:spacing w:after="100"/>
    </w:pPr>
  </w:style>
  <w:style w:type="paragraph" w:styleId="INNH2">
    <w:name w:val="toc 2"/>
    <w:basedOn w:val="Normal"/>
    <w:next w:val="Normal"/>
    <w:autoRedefine/>
    <w:uiPriority w:val="39"/>
    <w:unhideWhenUsed/>
    <w:rsid w:val="00911428"/>
    <w:pPr>
      <w:spacing w:after="100"/>
      <w:ind w:left="240"/>
    </w:pPr>
  </w:style>
  <w:style w:type="paragraph" w:styleId="INNH3">
    <w:name w:val="toc 3"/>
    <w:basedOn w:val="Normal"/>
    <w:next w:val="Normal"/>
    <w:autoRedefine/>
    <w:uiPriority w:val="39"/>
    <w:unhideWhenUsed/>
    <w:rsid w:val="00911428"/>
    <w:pPr>
      <w:spacing w:after="100"/>
      <w:ind w:left="480"/>
    </w:pPr>
  </w:style>
  <w:style w:type="character" w:styleId="Hyperkobling">
    <w:name w:val="Hyperlink"/>
    <w:basedOn w:val="Standardskriftforavsnitt"/>
    <w:uiPriority w:val="99"/>
    <w:unhideWhenUsed/>
    <w:rsid w:val="00911428"/>
    <w:rPr>
      <w:color w:val="0000FF" w:themeColor="hyperlink"/>
      <w:u w:val="single"/>
    </w:rPr>
  </w:style>
  <w:style w:type="paragraph" w:styleId="Sitat">
    <w:name w:val="Quote"/>
    <w:basedOn w:val="Normal"/>
    <w:next w:val="Normal"/>
    <w:link w:val="SitatTegn"/>
    <w:uiPriority w:val="29"/>
    <w:qFormat/>
    <w:rsid w:val="00480E60"/>
    <w:pPr>
      <w:ind w:left="567" w:right="567"/>
    </w:pPr>
    <w:rPr>
      <w:i/>
      <w:iCs/>
    </w:rPr>
  </w:style>
  <w:style w:type="character" w:customStyle="1" w:styleId="SitatTegn">
    <w:name w:val="Sitat Tegn"/>
    <w:basedOn w:val="Standardskriftforavsnitt"/>
    <w:link w:val="Sitat"/>
    <w:uiPriority w:val="29"/>
    <w:rsid w:val="00480E60"/>
    <w:rPr>
      <w:rFonts w:ascii="Times New Roman" w:hAnsi="Times New Roman"/>
      <w:i/>
      <w:iCs/>
      <w:sz w:val="22"/>
    </w:rPr>
  </w:style>
  <w:style w:type="paragraph" w:customStyle="1" w:styleId="Forordsoverskrift">
    <w:name w:val="Forordsoverskrift"/>
    <w:basedOn w:val="Overskriftforinnholdsfortegnelse"/>
    <w:next w:val="Normal"/>
    <w:uiPriority w:val="39"/>
    <w:semiHidden/>
    <w:qFormat/>
    <w:rsid w:val="005866FB"/>
  </w:style>
  <w:style w:type="paragraph" w:styleId="Bildetekst">
    <w:name w:val="caption"/>
    <w:basedOn w:val="Normal"/>
    <w:next w:val="Normal"/>
    <w:uiPriority w:val="35"/>
    <w:unhideWhenUsed/>
    <w:qFormat/>
    <w:rsid w:val="00DE0776"/>
    <w:pPr>
      <w:spacing w:after="200" w:line="240" w:lineRule="auto"/>
    </w:pPr>
    <w:rPr>
      <w:rFonts w:ascii="Arial" w:hAnsi="Arial"/>
      <w:i/>
      <w:iCs/>
      <w:sz w:val="18"/>
      <w:szCs w:val="18"/>
    </w:rPr>
  </w:style>
  <w:style w:type="table" w:styleId="Tabellrutenett">
    <w:name w:val="Table Grid"/>
    <w:basedOn w:val="Vanligtabell"/>
    <w:uiPriority w:val="59"/>
    <w:rsid w:val="00DE0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etekst">
    <w:name w:val="footnote text"/>
    <w:basedOn w:val="Normal"/>
    <w:link w:val="FotnotetekstTegn"/>
    <w:uiPriority w:val="99"/>
    <w:semiHidden/>
    <w:unhideWhenUsed/>
    <w:rsid w:val="00DE0776"/>
    <w:pPr>
      <w:spacing w:after="0"/>
    </w:pPr>
    <w:rPr>
      <w:rFonts w:ascii="Arial" w:hAnsi="Arial"/>
      <w:sz w:val="20"/>
      <w:szCs w:val="20"/>
    </w:rPr>
  </w:style>
  <w:style w:type="character" w:customStyle="1" w:styleId="FotnotetekstTegn">
    <w:name w:val="Fotnotetekst Tegn"/>
    <w:basedOn w:val="Standardskriftforavsnitt"/>
    <w:link w:val="Fotnotetekst"/>
    <w:uiPriority w:val="99"/>
    <w:semiHidden/>
    <w:rsid w:val="00DE0776"/>
    <w:rPr>
      <w:rFonts w:ascii="Arial" w:hAnsi="Arial"/>
      <w:sz w:val="20"/>
      <w:szCs w:val="20"/>
    </w:rPr>
  </w:style>
  <w:style w:type="character" w:styleId="Fotnotereferanse">
    <w:name w:val="footnote reference"/>
    <w:basedOn w:val="Standardskriftforavsnitt"/>
    <w:uiPriority w:val="99"/>
    <w:semiHidden/>
    <w:unhideWhenUsed/>
    <w:rsid w:val="00DE0776"/>
    <w:rPr>
      <w:vertAlign w:val="superscript"/>
    </w:rPr>
  </w:style>
  <w:style w:type="paragraph" w:customStyle="1" w:styleId="Forordoverskrift">
    <w:name w:val="Forordoverskrift"/>
    <w:basedOn w:val="Normal"/>
    <w:uiPriority w:val="11"/>
    <w:qFormat/>
    <w:rsid w:val="00253AC4"/>
    <w:pPr>
      <w:spacing w:before="240" w:after="0" w:line="240" w:lineRule="auto"/>
    </w:pPr>
    <w:rPr>
      <w:rFonts w:ascii="Arial" w:hAnsi="Arial"/>
      <w:b/>
      <w:sz w:val="34"/>
    </w:rPr>
  </w:style>
  <w:style w:type="paragraph" w:styleId="Tittel">
    <w:name w:val="Title"/>
    <w:basedOn w:val="Normal"/>
    <w:next w:val="Normal"/>
    <w:link w:val="TittelTegn"/>
    <w:uiPriority w:val="10"/>
    <w:rsid w:val="005F6B87"/>
    <w:pPr>
      <w:spacing w:after="0" w:line="240" w:lineRule="auto"/>
      <w:contextualSpacing/>
    </w:pPr>
    <w:rPr>
      <w:rFonts w:ascii="Arial" w:eastAsiaTheme="majorEastAsia" w:hAnsi="Arial" w:cstheme="majorBidi"/>
      <w:b/>
      <w:spacing w:val="-10"/>
      <w:kern w:val="28"/>
      <w:sz w:val="56"/>
      <w:szCs w:val="56"/>
    </w:rPr>
  </w:style>
  <w:style w:type="character" w:customStyle="1" w:styleId="TittelTegn">
    <w:name w:val="Tittel Tegn"/>
    <w:basedOn w:val="Standardskriftforavsnitt"/>
    <w:link w:val="Tittel"/>
    <w:uiPriority w:val="10"/>
    <w:rsid w:val="005F6B87"/>
    <w:rPr>
      <w:rFonts w:ascii="Arial" w:eastAsiaTheme="majorEastAsia" w:hAnsi="Arial" w:cstheme="majorBidi"/>
      <w:b/>
      <w:spacing w:val="-10"/>
      <w:kern w:val="28"/>
      <w:sz w:val="56"/>
      <w:szCs w:val="56"/>
    </w:rPr>
  </w:style>
  <w:style w:type="character" w:styleId="Fulgthyperkobling">
    <w:name w:val="FollowedHyperlink"/>
    <w:basedOn w:val="Standardskriftforavsnitt"/>
    <w:uiPriority w:val="99"/>
    <w:semiHidden/>
    <w:unhideWhenUsed/>
    <w:rsid w:val="00DC5F0C"/>
    <w:rPr>
      <w:color w:val="800080" w:themeColor="followedHyperlink"/>
      <w:u w:val="single"/>
    </w:rPr>
  </w:style>
  <w:style w:type="table" w:styleId="Vanligtabell5">
    <w:name w:val="Plain Table 5"/>
    <w:basedOn w:val="Vanligtabell"/>
    <w:uiPriority w:val="45"/>
    <w:rsid w:val="007054A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anligtabell3">
    <w:name w:val="Plain Table 3"/>
    <w:basedOn w:val="Vanligtabell"/>
    <w:uiPriority w:val="43"/>
    <w:rsid w:val="007054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igurliste">
    <w:name w:val="table of figures"/>
    <w:basedOn w:val="Normal"/>
    <w:next w:val="Normal"/>
    <w:uiPriority w:val="99"/>
    <w:unhideWhenUsed/>
    <w:rsid w:val="009961FB"/>
    <w:pPr>
      <w:spacing w:after="0"/>
    </w:pPr>
  </w:style>
  <w:style w:type="paragraph" w:styleId="NormalWeb">
    <w:name w:val="Normal (Web)"/>
    <w:basedOn w:val="Normal"/>
    <w:uiPriority w:val="99"/>
    <w:unhideWhenUsed/>
    <w:rsid w:val="009961FB"/>
    <w:pPr>
      <w:spacing w:before="100" w:beforeAutospacing="1" w:after="100" w:afterAutospacing="1" w:line="240" w:lineRule="auto"/>
    </w:pPr>
    <w:rPr>
      <w:rFonts w:eastAsia="Times New Roman" w:cs="Times New Roman"/>
      <w:sz w:val="24"/>
    </w:rPr>
  </w:style>
  <w:style w:type="paragraph" w:styleId="Listeavsnitt">
    <w:name w:val="List Paragraph"/>
    <w:basedOn w:val="Normal"/>
    <w:uiPriority w:val="34"/>
    <w:rsid w:val="00B8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056895">
      <w:bodyDiv w:val="1"/>
      <w:marLeft w:val="0"/>
      <w:marRight w:val="0"/>
      <w:marTop w:val="0"/>
      <w:marBottom w:val="0"/>
      <w:divBdr>
        <w:top w:val="none" w:sz="0" w:space="0" w:color="auto"/>
        <w:left w:val="none" w:sz="0" w:space="0" w:color="auto"/>
        <w:bottom w:val="none" w:sz="0" w:space="0" w:color="auto"/>
        <w:right w:val="none" w:sz="0" w:space="0" w:color="auto"/>
      </w:divBdr>
    </w:div>
    <w:div w:id="10892352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eader" Target="header9.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er\Downloads\oppgaveMonsterInnholdBok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AD613DBA524DB4694D88CB647546D60" ma:contentTypeVersion="0" ma:contentTypeDescription="Opprett et nytt dokument." ma:contentTypeScope="" ma:versionID="037318bfaef9d14fd66704821d6bb8c2">
  <xsd:schema xmlns:xsd="http://www.w3.org/2001/XMLSchema" xmlns:xs="http://www.w3.org/2001/XMLSchema" xmlns:p="http://schemas.microsoft.com/office/2006/metadata/properties" targetNamespace="http://schemas.microsoft.com/office/2006/metadata/properties" ma:root="true" ma:fieldsID="02a5110c0b37087fd0be336ddfc8149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88B09-497A-4206-828C-5CC12133078A}">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2.xml><?xml version="1.0" encoding="utf-8"?>
<ds:datastoreItem xmlns:ds="http://schemas.openxmlformats.org/officeDocument/2006/customXml" ds:itemID="{20DB290E-56C8-48D8-8CD2-A038EFB4B93C}">
  <ds:schemaRefs>
    <ds:schemaRef ds:uri="http://schemas.microsoft.com/sharepoint/v3/contenttype/forms"/>
  </ds:schemaRefs>
</ds:datastoreItem>
</file>

<file path=customXml/itemProps3.xml><?xml version="1.0" encoding="utf-8"?>
<ds:datastoreItem xmlns:ds="http://schemas.openxmlformats.org/officeDocument/2006/customXml" ds:itemID="{55E00F99-BDAF-4429-AE52-7E5AA3B62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F2BF6EF-556E-4524-8E55-A23A4353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oppgaveMonsterInnholdBokmal</Template>
  <TotalTime>147</TotalTime>
  <Pages>11</Pages>
  <Words>2174</Words>
  <Characters>11526</Characters>
  <Application>Microsoft Office Word</Application>
  <DocSecurity>0</DocSecurity>
  <Lines>96</Lines>
  <Paragraphs>27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Arnesen</dc:creator>
  <cp:keywords/>
  <dc:description/>
  <cp:lastModifiedBy>Allan Arnesen</cp:lastModifiedBy>
  <cp:revision>10</cp:revision>
  <cp:lastPrinted>2015-11-25T14:37:00Z</cp:lastPrinted>
  <dcterms:created xsi:type="dcterms:W3CDTF">2017-10-12T18:56:00Z</dcterms:created>
  <dcterms:modified xsi:type="dcterms:W3CDTF">2017-10-12T21:22:00Z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0x0101005AD613DBA524DB4694D88CB647546D60</vt:lpwstr>
  </property>
  <property fmtid="{D5CDD505-2E9C-101B-9397-08002B2CF9AE}" pid="3" name="IsMyDocuments">
    <vt:bool>true</vt:bool>
  </property>
</Properties>
</file>